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5168"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6192"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 xml:space="preserve">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8D0E8A">
      <w:pPr>
        <w:pStyle w:val="ds34nadpis"/>
        <w:spacing w:line="276" w:lineRule="auto"/>
      </w:pPr>
      <w:proofErr w:type="spellStart"/>
      <w:r w:rsidRPr="00912EE1">
        <w:t>Abstract</w:t>
      </w:r>
      <w:proofErr w:type="spellEnd"/>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proofErr w:type="spellStart"/>
      <w:r w:rsidRPr="00912EE1">
        <w:t>Keywords</w:t>
      </w:r>
      <w:proofErr w:type="spellEnd"/>
    </w:p>
    <w:p w:rsidR="009723C9" w:rsidRPr="00912EE1" w:rsidRDefault="009723C9" w:rsidP="008D0E8A">
      <w:pPr>
        <w:pStyle w:val="ds34"/>
        <w:spacing w:line="276" w:lineRule="auto"/>
      </w:pPr>
      <w:r>
        <w:lastRenderedPageBreak/>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A461D7">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A461D7">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A461D7">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A461D7"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A461D7">
        <w:fldChar w:fldCharType="begin"/>
      </w:r>
      <w:r>
        <w:instrText xml:space="preserve"> REF _Ref343030002 \r \h </w:instrText>
      </w:r>
      <w:r w:rsidR="00A461D7">
        <w:fldChar w:fldCharType="separate"/>
      </w:r>
      <w:r w:rsidR="00B84DF4">
        <w:t>3.1</w:t>
      </w:r>
      <w:r w:rsidR="00A461D7">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A461D7">
        <w:fldChar w:fldCharType="begin"/>
      </w:r>
      <w:r>
        <w:instrText xml:space="preserve"> REF _Ref342996718 \r \h </w:instrText>
      </w:r>
      <w:r w:rsidR="00A461D7">
        <w:fldChar w:fldCharType="separate"/>
      </w:r>
      <w:r w:rsidR="00B84DF4">
        <w:t>4</w:t>
      </w:r>
      <w:r w:rsidR="00A461D7">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A461D7">
        <w:fldChar w:fldCharType="begin"/>
      </w:r>
      <w:r>
        <w:instrText xml:space="preserve"> REF _Ref343008830 \r \h </w:instrText>
      </w:r>
      <w:r w:rsidR="00A461D7">
        <w:fldChar w:fldCharType="separate"/>
      </w:r>
      <w:r w:rsidR="00B84DF4">
        <w:t>3</w:t>
      </w:r>
      <w:r w:rsidR="00A461D7">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A461D7">
        <w:fldChar w:fldCharType="begin"/>
      </w:r>
      <w:r>
        <w:instrText xml:space="preserve"> REF _Ref342996718 \r \h </w:instrText>
      </w:r>
      <w:r w:rsidR="00A461D7">
        <w:fldChar w:fldCharType="separate"/>
      </w:r>
      <w:r w:rsidR="00B84DF4">
        <w:t>4</w:t>
      </w:r>
      <w:r w:rsidR="00A461D7">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A461D7">
        <w:fldChar w:fldCharType="begin"/>
      </w:r>
      <w:r>
        <w:instrText xml:space="preserve"> REF _Ref342965835 \h </w:instrText>
      </w:r>
      <w:r w:rsidR="00A461D7">
        <w:fldChar w:fldCharType="separate"/>
      </w:r>
      <w:r w:rsidR="00B84DF4">
        <w:t xml:space="preserve">Obrázek </w:t>
      </w:r>
      <w:r w:rsidR="00B84DF4">
        <w:rPr>
          <w:noProof/>
        </w:rPr>
        <w:t>2</w:t>
      </w:r>
      <w:r w:rsidR="00B84DF4">
        <w:t>.</w:t>
      </w:r>
      <w:r w:rsidR="00B84DF4">
        <w:rPr>
          <w:noProof/>
        </w:rPr>
        <w:t>1</w:t>
      </w:r>
      <w:r w:rsidR="00A461D7">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A45AD4">
          <w:rPr>
            <w:noProof/>
          </w:rPr>
          <w:t>2</w:t>
        </w:r>
      </w:fldSimple>
      <w:r w:rsidR="00A45AD4">
        <w:t>.</w:t>
      </w:r>
      <w:fldSimple w:instr=" SEQ Obrázek \* ARABIC \s 1 ">
        <w:r w:rsidR="00A45AD4">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A461D7">
        <w:fldChar w:fldCharType="begin"/>
      </w:r>
      <w:r w:rsidR="00013A6E">
        <w:instrText xml:space="preserve"> REF _Ref343008830 \r \h </w:instrText>
      </w:r>
      <w:r w:rsidR="00A461D7">
        <w:fldChar w:fldCharType="separate"/>
      </w:r>
      <w:r w:rsidR="00B84DF4">
        <w:t>3</w:t>
      </w:r>
      <w:r w:rsidR="00A461D7">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8D0E8A">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A461D7">
        <w:fldChar w:fldCharType="begin"/>
      </w:r>
      <w:r w:rsidR="001948C8">
        <w:instrText xml:space="preserve"> REF _Ref342989952 \r \h </w:instrText>
      </w:r>
      <w:r w:rsidR="00A461D7">
        <w:fldChar w:fldCharType="separate"/>
      </w:r>
      <w:r w:rsidR="00B84DF4">
        <w:t>3.2</w:t>
      </w:r>
      <w:r w:rsidR="00A461D7">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A461D7">
        <w:fldChar w:fldCharType="begin"/>
      </w:r>
      <w:r w:rsidR="001948C8">
        <w:instrText xml:space="preserve"> REF _Ref342990009 \r \h </w:instrText>
      </w:r>
      <w:r w:rsidR="00A461D7">
        <w:fldChar w:fldCharType="separate"/>
      </w:r>
      <w:r w:rsidR="00B84DF4">
        <w:t>3.3</w:t>
      </w:r>
      <w:r w:rsidR="00A461D7">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A461D7" w:rsidP="008D0E8A">
      <w:pPr>
        <w:pStyle w:val="Obrzek"/>
      </w:pPr>
      <w:r>
        <w:rPr>
          <w:noProof/>
        </w:rPr>
        <w:pict>
          <v:shapetype id="_x0000_t202" coordsize="21600,21600" o:spt="202" path="m,l,21600r21600,l21600,xe">
            <v:stroke joinstyle="miter"/>
            <v:path gradientshapeok="t" o:connecttype="rect"/>
          </v:shapetype>
          <v:shape id="_x0000_s1129" type="#_x0000_t202" style="position:absolute;left:0;text-align:left;margin-left:5.5pt;margin-top:259.25pt;width:450pt;height:20.35pt;z-index:251659264" stroked="f">
            <v:textbox style="mso-next-textbox:#_x0000_s1129;mso-fit-shape-to-text:t" inset="0,0,0,0">
              <w:txbxContent>
                <w:p w:rsidR="002A19A4" w:rsidRPr="00D5270C" w:rsidRDefault="002A19A4" w:rsidP="00D5270C">
                  <w:pPr>
                    <w:pStyle w:val="Titulek"/>
                  </w:pPr>
                  <w:bookmarkStart w:id="18" w:name="_Ref356493478"/>
                  <w:r w:rsidRPr="00D5270C">
                    <w:t xml:space="preserve">Obrázek </w:t>
                  </w:r>
                  <w:fldSimple w:instr=" STYLEREF 1 \s ">
                    <w:r>
                      <w:rPr>
                        <w:noProof/>
                      </w:rPr>
                      <w:t>3</w:t>
                    </w:r>
                  </w:fldSimple>
                  <w:r>
                    <w:t>.</w:t>
                  </w:r>
                  <w:fldSimple w:instr=" SEQ Obrázek \* ARABIC \s 1 ">
                    <w:r>
                      <w:rPr>
                        <w:noProof/>
                      </w:rPr>
                      <w:t>1</w:t>
                    </w:r>
                  </w:fldSimple>
                  <w:bookmarkEnd w:id="18"/>
                  <w:r w:rsidRPr="00D5270C">
                    <w:t xml:space="preserve"> Diagram vývoje systému pomocí klasické vývojové metody Vodopád.</w:t>
                  </w:r>
                  <w:r>
                    <w:t xml:space="preserve"> Převzato z </w:t>
                  </w:r>
                  <w:sdt>
                    <w:sdtPr>
                      <w:id w:val="56167692"/>
                      <w:citation/>
                    </w:sdtPr>
                    <w:sdtContent>
                      <w:fldSimple w:instr=" CITATION Rai04 \l 1029 ">
                        <w:r>
                          <w:rPr>
                            <w:noProof/>
                          </w:rPr>
                          <w:t>[5]</w:t>
                        </w:r>
                      </w:fldSimple>
                    </w:sdtContent>
                  </w:sdt>
                  <w:r>
                    <w:t>.</w:t>
                  </w:r>
                </w:p>
              </w:txbxContent>
            </v:textbox>
          </v:shape>
        </w:pict>
      </w:r>
      <w:r>
        <w:rPr>
          <w:noProof/>
        </w:rPr>
        <w:pict>
          <v:group id="_x0000_s1103" editas="canvas" style="position:absolute;margin-left:0;margin-top:0;width:450pt;height:251.2pt;z-index:251658240;mso-position-horizontal-relative:char;mso-position-vertical-relative:line" coordorigin="1620,6236" coordsize="9000,50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024"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10" adj="4213">
              <v:textbox style="mso-next-textbox:#_x0000_s1104">
                <w:txbxContent>
                  <w:p w:rsidR="002A19A4" w:rsidRPr="0036594C" w:rsidRDefault="002A19A4"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10" adj="4950,3697" fillcolor="#f2f2f2 [3052]">
              <v:textbox style="mso-next-textbox:#_x0000_s1105">
                <w:txbxContent>
                  <w:p w:rsidR="002A19A4" w:rsidRPr="00774DB2" w:rsidRDefault="002A19A4" w:rsidP="00A37006">
                    <w:pPr>
                      <w:jc w:val="center"/>
                      <w:rPr>
                        <w:sz w:val="20"/>
                        <w:szCs w:val="20"/>
                      </w:rPr>
                    </w:pPr>
                    <w:r>
                      <w:rPr>
                        <w:sz w:val="20"/>
                        <w:szCs w:val="20"/>
                      </w:rPr>
                      <w:t>Stále se mění</w:t>
                    </w:r>
                  </w:p>
                </w:txbxContent>
              </v:textbox>
            </v:shape>
            <v:shape id="_x0000_s1106" type="#_x0000_t16" style="position:absolute;left:4070;top:7461;width:1395;height:733" o:regroupid="10" adj="4213">
              <v:textbox style="mso-next-textbox:#_x0000_s1106">
                <w:txbxContent>
                  <w:p w:rsidR="002A19A4" w:rsidRPr="0036594C" w:rsidRDefault="002A19A4" w:rsidP="00A37006">
                    <w:pPr>
                      <w:jc w:val="center"/>
                      <w:rPr>
                        <w:sz w:val="20"/>
                        <w:szCs w:val="20"/>
                      </w:rPr>
                    </w:pPr>
                    <w:r>
                      <w:rPr>
                        <w:sz w:val="20"/>
                        <w:szCs w:val="20"/>
                      </w:rPr>
                      <w:t>Artefakty analýzy</w:t>
                    </w:r>
                  </w:p>
                </w:txbxContent>
              </v:textbox>
            </v:shape>
            <v:shape id="_x0000_s1107" type="#_x0000_t68" style="position:absolute;left:3885;top:8299;width:1730;height:849" o:regroupid="10" adj="4950,3697" fillcolor="#f2f2f2 [3052]">
              <v:textbox style="mso-next-textbox:#_x0000_s1107">
                <w:txbxContent>
                  <w:p w:rsidR="002A19A4" w:rsidRPr="00774DB2" w:rsidRDefault="002A19A4" w:rsidP="00A37006">
                    <w:pPr>
                      <w:jc w:val="center"/>
                      <w:rPr>
                        <w:sz w:val="20"/>
                        <w:szCs w:val="20"/>
                      </w:rPr>
                    </w:pPr>
                    <w:r>
                      <w:rPr>
                        <w:sz w:val="20"/>
                        <w:szCs w:val="20"/>
                      </w:rPr>
                      <w:t>Neformální specifikace</w:t>
                    </w:r>
                  </w:p>
                </w:txbxContent>
              </v:textbox>
            </v:shape>
            <v:shape id="_x0000_s1108" type="#_x0000_t16" style="position:absolute;left:6280;top:8501;width:1395;height:733" o:regroupid="10" adj="4213">
              <v:textbox style="mso-next-textbox:#_x0000_s1108">
                <w:txbxContent>
                  <w:p w:rsidR="002A19A4" w:rsidRPr="0036594C" w:rsidRDefault="002A19A4" w:rsidP="00A37006">
                    <w:pPr>
                      <w:jc w:val="center"/>
                      <w:rPr>
                        <w:sz w:val="20"/>
                        <w:szCs w:val="20"/>
                      </w:rPr>
                    </w:pPr>
                    <w:r>
                      <w:rPr>
                        <w:sz w:val="20"/>
                        <w:szCs w:val="20"/>
                      </w:rPr>
                      <w:t>Model systému</w:t>
                    </w:r>
                  </w:p>
                </w:txbxContent>
              </v:textbox>
            </v:shape>
            <v:shape id="_x0000_s1109" type="#_x0000_t68" style="position:absolute;left:5775;top:9339;width:2335;height:1280" o:regroupid="10" adj="4950,3697" fillcolor="#f2f2f2 [3052]">
              <v:textbox style="mso-next-textbox:#_x0000_s1109">
                <w:txbxContent>
                  <w:p w:rsidR="002A19A4" w:rsidRPr="00774DB2" w:rsidRDefault="002A19A4" w:rsidP="00A37006">
                    <w:pPr>
                      <w:jc w:val="center"/>
                      <w:rPr>
                        <w:sz w:val="20"/>
                        <w:szCs w:val="20"/>
                      </w:rPr>
                    </w:pPr>
                    <w:r>
                      <w:rPr>
                        <w:sz w:val="20"/>
                        <w:szCs w:val="20"/>
                      </w:rPr>
                      <w:t>Různé diagramy; implementační detaily</w:t>
                    </w:r>
                  </w:p>
                </w:txbxContent>
              </v:textbox>
            </v:shape>
            <v:shape id="_x0000_s1110" type="#_x0000_t16" style="position:absolute;left:8490;top:9541;width:1635;height:507" o:regroupid="10" adj="4213" fillcolor="#a5a5a5 [2092]" strokeweight="1.5pt">
              <v:textbox style="mso-next-textbox:#_x0000_s1110">
                <w:txbxContent>
                  <w:p w:rsidR="002A19A4" w:rsidRPr="0036594C" w:rsidRDefault="002A19A4" w:rsidP="00A37006">
                    <w:pPr>
                      <w:jc w:val="center"/>
                      <w:rPr>
                        <w:sz w:val="20"/>
                        <w:szCs w:val="20"/>
                      </w:rPr>
                    </w:pPr>
                    <w:r>
                      <w:rPr>
                        <w:sz w:val="20"/>
                        <w:szCs w:val="20"/>
                      </w:rPr>
                      <w:t>Výsledný SW</w:t>
                    </w:r>
                  </w:p>
                </w:txbxContent>
              </v:textbox>
            </v:shape>
            <v:shape id="_x0000_s1111" type="#_x0000_t68" style="position:absolute;left:7810;top:10184;width:2810;height:956" o:regroupid="10" adj="4950,3697" fillcolor="#f2f2f2 [3052]">
              <v:textbox style="mso-next-textbox:#_x0000_s1111">
                <w:txbxContent>
                  <w:p w:rsidR="002A19A4" w:rsidRPr="00774DB2" w:rsidRDefault="002A19A4" w:rsidP="00A37006">
                    <w:pPr>
                      <w:jc w:val="center"/>
                      <w:rPr>
                        <w:sz w:val="20"/>
                        <w:szCs w:val="20"/>
                      </w:rPr>
                    </w:pPr>
                    <w:r>
                      <w:rPr>
                        <w:sz w:val="20"/>
                        <w:szCs w:val="20"/>
                      </w:rPr>
                      <w:t>Dílčí komponenty; dokumentace</w:t>
                    </w:r>
                  </w:p>
                </w:txbxContent>
              </v:textbox>
            </v:shape>
            <v:shape id="_x0000_s1118" type="#_x0000_t202" style="position:absolute;left:4215;top:6463;width:1125;height:390" o:regroupid="10" fillcolor="white [3212]">
              <v:textbox style="mso-next-textbox:#_x0000_s1118">
                <w:txbxContent>
                  <w:p w:rsidR="002A19A4" w:rsidRPr="00774DB2" w:rsidRDefault="002A19A4" w:rsidP="00A37006">
                    <w:pPr>
                      <w:jc w:val="center"/>
                      <w:rPr>
                        <w:sz w:val="20"/>
                        <w:szCs w:val="20"/>
                      </w:rPr>
                    </w:pPr>
                    <w:r>
                      <w:rPr>
                        <w:sz w:val="20"/>
                        <w:szCs w:val="20"/>
                      </w:rPr>
                      <w:t>Analýza</w:t>
                    </w:r>
                  </w:p>
                </w:txbxContent>
              </v:textbox>
            </v:shape>
            <v:shape id="_x0000_s1119" type="#_x0000_t202" style="position:absolute;left:6430;top:7461;width:1125;height:390" o:regroupid="10">
              <v:textbox style="mso-next-textbox:#_x0000_s1119">
                <w:txbxContent>
                  <w:p w:rsidR="002A19A4" w:rsidRPr="00774DB2" w:rsidRDefault="002A19A4" w:rsidP="00A37006">
                    <w:pPr>
                      <w:jc w:val="center"/>
                      <w:rPr>
                        <w:sz w:val="20"/>
                        <w:szCs w:val="20"/>
                      </w:rPr>
                    </w:pPr>
                    <w:r>
                      <w:rPr>
                        <w:sz w:val="20"/>
                        <w:szCs w:val="20"/>
                      </w:rPr>
                      <w:t>Návrh</w:t>
                    </w:r>
                  </w:p>
                </w:txbxContent>
              </v:textbox>
            </v:shape>
            <v:shape id="_x0000_s1120" type="#_x0000_t202" style="position:absolute;left:8490;top:8501;width:1515;height:390" o:regroupid="10">
              <v:textbox style="mso-next-textbox:#_x0000_s1120">
                <w:txbxContent>
                  <w:p w:rsidR="002A19A4" w:rsidRPr="00774DB2" w:rsidRDefault="002A19A4"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o:regroupid="10"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o:regroupid="10" fillcolor="#d8d8d8 [2732]" strokecolor="black [3213]">
              <v:textbox style="layout-flow:vertical-ideographic"/>
            </v:shape>
            <v:shape id="_x0000_s1123" type="#_x0000_t13" style="position:absolute;left:5595;top:7558;width:695;height:195" o:regroupid="10" fillcolor="#d8d8d8 [2732]" strokecolor="black [3213]"/>
            <v:shape id="_x0000_s1124" type="#_x0000_t67" style="position:absolute;left:6855;top:7933;width:225;height:488" o:regroupid="10" fillcolor="#d8d8d8 [2732]" strokecolor="black [3213]">
              <v:textbox style="layout-flow:vertical-ideographic"/>
            </v:shape>
            <v:shape id="_x0000_s1125" type="#_x0000_t13" style="position:absolute;left:7795;top:8584;width:565;height:195" o:regroupid="10" fillcolor="#d8d8d8 [2732]" strokecolor="black [3213]"/>
            <v:shape id="_x0000_s1126" type="#_x0000_t67" style="position:absolute;left:9055;top:8974;width:225;height:488" o:regroupid="10" fillcolor="#d8d8d8 [2732]" strokecolor="black [3213]">
              <v:textbox style="layout-flow:vertical-ideographic"/>
            </v:shape>
            <v:shape id="_x0000_s1127" type="#_x0000_t68" style="position:absolute;left:8075;top:7333;width:2185;height:966;rotation:180" o:regroupid="10" adj="4950,3697" fillcolor="#d8d8d8 [2732]">
              <v:textbox style="mso-next-textbox:#_x0000_s1127">
                <w:txbxContent>
                  <w:p w:rsidR="002A19A4" w:rsidRPr="00774DB2" w:rsidRDefault="002A19A4" w:rsidP="00A37006">
                    <w:pPr>
                      <w:jc w:val="center"/>
                      <w:rPr>
                        <w:sz w:val="20"/>
                        <w:szCs w:val="20"/>
                      </w:rPr>
                    </w:pPr>
                    <w:r>
                      <w:rPr>
                        <w:sz w:val="20"/>
                        <w:szCs w:val="20"/>
                      </w:rPr>
                      <w:t>Manuálně v rozmezí měsíců až roků</w:t>
                    </w:r>
                  </w:p>
                </w:txbxContent>
              </v:textbox>
            </v:shape>
            <v:shape id="_x0000_s1128" type="#_x0000_t68" style="position:absolute;left:5830;top:6420;width:2185;height:913;rotation:180" o:regroupid="10" adj="4950,3697" fillcolor="#d8d8d8 [2732]">
              <v:textbox style="mso-next-textbox:#_x0000_s1128">
                <w:txbxContent>
                  <w:p w:rsidR="002A19A4" w:rsidRPr="00774DB2" w:rsidRDefault="002A19A4" w:rsidP="00A37006">
                    <w:pPr>
                      <w:jc w:val="center"/>
                      <w:rPr>
                        <w:sz w:val="20"/>
                        <w:szCs w:val="20"/>
                      </w:rPr>
                    </w:pPr>
                    <w:r>
                      <w:rPr>
                        <w:sz w:val="20"/>
                        <w:szCs w:val="20"/>
                      </w:rPr>
                      <w:t>Velký tým specialistů na technologie</w:t>
                    </w:r>
                  </w:p>
                </w:txbxContent>
              </v:textbox>
            </v:shape>
          </v:group>
        </w:pict>
      </w:r>
      <w:r>
        <w:pict>
          <v:shape id="_x0000_i1025" type="#_x0000_t75" style="width:450pt;height:270pt">
            <v:imagedata croptop="-65520f" cropbottom="65520f"/>
          </v:shape>
        </w:pict>
      </w: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A461D7">
        <w:fldChar w:fldCharType="begin"/>
      </w:r>
      <w:r w:rsidR="00D5270C">
        <w:instrText xml:space="preserve"> REF _Ref356493478 \h </w:instrText>
      </w:r>
      <w:r w:rsidR="00A461D7">
        <w:fldChar w:fldCharType="separate"/>
      </w:r>
      <w:r w:rsidR="00D5270C" w:rsidRPr="00D5270C">
        <w:t>Obrázek 3.1</w:t>
      </w:r>
      <w:r w:rsidR="00A461D7">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8D0E8A">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377B32">
        <w:t xml:space="preserve"> </w:t>
      </w:r>
      <w:r w:rsidR="00A461D7">
        <w:fldChar w:fldCharType="begin"/>
      </w:r>
      <w:r w:rsidR="00377B32">
        <w:instrText xml:space="preserve"> REF _Ref356498386 \h </w:instrText>
      </w:r>
      <w:r w:rsidR="00A461D7">
        <w:fldChar w:fldCharType="separate"/>
      </w:r>
      <w:r w:rsidR="00377B32">
        <w:t xml:space="preserve">Obrázek </w:t>
      </w:r>
      <w:r w:rsidR="00377B32">
        <w:rPr>
          <w:noProof/>
        </w:rPr>
        <w:t>3</w:t>
      </w:r>
      <w:r w:rsidR="00377B32">
        <w:t>.</w:t>
      </w:r>
      <w:r w:rsidR="00377B32">
        <w:rPr>
          <w:noProof/>
        </w:rPr>
        <w:t>2</w:t>
      </w:r>
      <w:r w:rsidR="00A461D7">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C3277E" w:rsidRDefault="00A461D7" w:rsidP="00C3277E">
      <w:pPr>
        <w:pStyle w:val="Obrzek"/>
      </w:pPr>
      <w:r>
        <w:rPr>
          <w:noProof/>
        </w:rPr>
        <w:pict>
          <v:shape id="_x0000_s1155" type="#_x0000_t202" style="position:absolute;left:0;text-align:left;margin-left:0;margin-top:251.95pt;width:450pt;height:.05pt;z-index:251660288" stroked="f">
            <v:textbox style="mso-fit-shape-to-text:t" inset="0,0,0,0">
              <w:txbxContent>
                <w:p w:rsidR="002A19A4" w:rsidRPr="001C4402" w:rsidRDefault="002A19A4" w:rsidP="00A45AD4">
                  <w:pPr>
                    <w:pStyle w:val="Titulek"/>
                    <w:rPr>
                      <w:szCs w:val="24"/>
                    </w:rPr>
                  </w:pPr>
                  <w:bookmarkStart w:id="19" w:name="_Ref356498386"/>
                  <w:r>
                    <w:t xml:space="preserve">Obrázek </w:t>
                  </w:r>
                  <w:fldSimple w:instr=" STYLEREF 1 \s ">
                    <w:r>
                      <w:rPr>
                        <w:noProof/>
                      </w:rPr>
                      <w:t>3</w:t>
                    </w:r>
                  </w:fldSimple>
                  <w:r>
                    <w:t>.</w:t>
                  </w:r>
                  <w:fldSimple w:instr=" SEQ Obrázek \* ARABIC \s 1 ">
                    <w:r>
                      <w:rPr>
                        <w:noProof/>
                      </w:rPr>
                      <w:t>2</w:t>
                    </w:r>
                  </w:fldSimple>
                  <w:bookmarkEnd w:id="19"/>
                  <w:r>
                    <w:t xml:space="preserve"> </w:t>
                  </w:r>
                  <w:r w:rsidRPr="00813F03">
                    <w:t>Diagram vývoje systému pomocí MDA.</w:t>
                  </w:r>
                  <w:r>
                    <w:t xml:space="preserve"> Znázorňuje oddělení funkčního modelu PIM od implementačně závislého transformačního modelu PSI. K jejich spojení dojde až při implementaci, respektive automatické transformaci do zdrojového kódu.</w:t>
                  </w:r>
                  <w:r w:rsidRPr="00813F03">
                    <w:t xml:space="preserve"> Převzato z [5].</w:t>
                  </w:r>
                </w:p>
              </w:txbxContent>
            </v:textbox>
          </v:shape>
        </w:pict>
      </w:r>
      <w:r>
        <w:rPr>
          <w:noProof/>
        </w:rPr>
        <w:pict>
          <v:group id="_x0000_s1134" editas="canvas" style="position:absolute;margin-left:0;margin-top:0;width:450pt;height:242.35pt;z-index:251657216;mso-position-horizontal-relative:char;mso-position-vertical-relative:line" coordorigin="1620,3927" coordsize="9000,4847">
            <o:lock v:ext="edit" aspectratio="t"/>
            <v:shape id="_x0000_s1133" type="#_x0000_t75" style="position:absolute;left:1620;top:3927;width:9000;height:4847" o:preferrelative="f">
              <v:fill o:detectmouseclick="t"/>
              <v:path o:extrusionok="t" o:connecttype="none"/>
              <o:lock v:ext="edit" text="t"/>
            </v:shape>
            <v:shape id="_x0000_s1135" type="#_x0000_t202" style="position:absolute;left:2805;top:5235;width:1359;height:915">
              <v:textbox>
                <w:txbxContent>
                  <w:p w:rsidR="002A19A4" w:rsidRPr="000C7F65" w:rsidRDefault="002A19A4" w:rsidP="006F3B00">
                    <w:pPr>
                      <w:jc w:val="center"/>
                      <w:rPr>
                        <w:sz w:val="20"/>
                        <w:szCs w:val="20"/>
                      </w:rPr>
                    </w:pPr>
                    <w:r>
                      <w:rPr>
                        <w:sz w:val="20"/>
                        <w:szCs w:val="20"/>
                      </w:rPr>
                      <w:t>Analýza specifikace systému</w:t>
                    </w:r>
                  </w:p>
                </w:txbxContent>
              </v:textbox>
            </v:shape>
            <v:shape id="_x0000_s1136" type="#_x0000_t202" style="position:absolute;left:2805;top:6660;width:1359;height:885">
              <v:textbox>
                <w:txbxContent>
                  <w:p w:rsidR="002A19A4" w:rsidRDefault="002A19A4" w:rsidP="006F3B00">
                    <w:pPr>
                      <w:jc w:val="center"/>
                      <w:rPr>
                        <w:sz w:val="20"/>
                        <w:szCs w:val="20"/>
                      </w:rPr>
                    </w:pPr>
                    <w:r>
                      <w:rPr>
                        <w:sz w:val="20"/>
                        <w:szCs w:val="20"/>
                      </w:rPr>
                      <w:t>Model transformace</w:t>
                    </w:r>
                  </w:p>
                  <w:p w:rsidR="002A19A4" w:rsidRPr="000C7F65" w:rsidRDefault="002A19A4" w:rsidP="006F3B00">
                    <w:pPr>
                      <w:jc w:val="center"/>
                      <w:rPr>
                        <w:sz w:val="20"/>
                        <w:szCs w:val="20"/>
                      </w:rPr>
                    </w:pPr>
                    <w:r>
                      <w:rPr>
                        <w:sz w:val="20"/>
                        <w:szCs w:val="20"/>
                      </w:rPr>
                      <w:t>(návrh)</w:t>
                    </w:r>
                  </w:p>
                </w:txbxContent>
              </v:textbox>
            </v:shape>
            <v:shape id="_x0000_s1137" type="#_x0000_t202" style="position:absolute;left:7590;top:5612;width:1680;height:417">
              <v:textbox>
                <w:txbxContent>
                  <w:p w:rsidR="002A19A4" w:rsidRPr="000C7F65" w:rsidRDefault="002A19A4" w:rsidP="006F3B00">
                    <w:pPr>
                      <w:jc w:val="center"/>
                      <w:rPr>
                        <w:sz w:val="20"/>
                        <w:szCs w:val="20"/>
                      </w:rPr>
                    </w:pPr>
                    <w:r>
                      <w:rPr>
                        <w:sz w:val="20"/>
                        <w:szCs w:val="20"/>
                      </w:rPr>
                      <w:t>Implementace</w:t>
                    </w:r>
                  </w:p>
                </w:txbxContent>
              </v:textbox>
            </v:shape>
            <v:shape id="_x0000_s1138" type="#_x0000_t68" style="position:absolute;left:2445;top:7695;width:2040;height:915" adj="4950,3697" fillcolor="#d8d8d8 [2732]">
              <v:textbox style="mso-next-textbox:#_x0000_s1138">
                <w:txbxContent>
                  <w:p w:rsidR="002A19A4" w:rsidRPr="00774DB2" w:rsidRDefault="002A19A4" w:rsidP="006F3B00">
                    <w:pPr>
                      <w:jc w:val="center"/>
                      <w:rPr>
                        <w:sz w:val="20"/>
                        <w:szCs w:val="20"/>
                      </w:rPr>
                    </w:pPr>
                    <w:r>
                      <w:rPr>
                        <w:sz w:val="20"/>
                        <w:szCs w:val="20"/>
                      </w:rPr>
                      <w:t>Malý tým specialistů na technologie</w:t>
                    </w:r>
                  </w:p>
                </w:txbxContent>
              </v:textbox>
            </v:shape>
            <v:shape id="_x0000_s1139" type="#_x0000_t68" style="position:absolute;left:2445;top:4319;width:2040;height:750;rotation:180" adj="4950,3697" fillcolor="#d8d8d8 [2732]">
              <v:textbox style="mso-next-textbox:#_x0000_s1139">
                <w:txbxContent>
                  <w:p w:rsidR="002A19A4" w:rsidRPr="00774DB2" w:rsidRDefault="002A19A4" w:rsidP="006F3B00">
                    <w:pPr>
                      <w:jc w:val="center"/>
                      <w:rPr>
                        <w:sz w:val="20"/>
                        <w:szCs w:val="20"/>
                      </w:rPr>
                    </w:pPr>
                    <w:r>
                      <w:rPr>
                        <w:sz w:val="20"/>
                        <w:szCs w:val="20"/>
                      </w:rPr>
                      <w:t>Malý tým analytiků</w:t>
                    </w:r>
                  </w:p>
                </w:txbxContent>
              </v:textbox>
            </v:shape>
            <v:shape id="_x0000_s1140" type="#_x0000_t16" style="position:absolute;left:5040;top:5417;width:1395;height:733" adj="4213">
              <v:textbox style="mso-next-textbox:#_x0000_s1140">
                <w:txbxContent>
                  <w:p w:rsidR="002A19A4" w:rsidRPr="0036594C" w:rsidRDefault="002A19A4" w:rsidP="006F3B00">
                    <w:pPr>
                      <w:jc w:val="center"/>
                      <w:rPr>
                        <w:sz w:val="20"/>
                        <w:szCs w:val="20"/>
                      </w:rPr>
                    </w:pPr>
                    <w:r>
                      <w:rPr>
                        <w:sz w:val="20"/>
                        <w:szCs w:val="20"/>
                      </w:rPr>
                      <w:t>Model systému</w:t>
                    </w:r>
                  </w:p>
                </w:txbxContent>
              </v:textbox>
            </v:shape>
            <v:shape id="_x0000_s1141" type="#_x0000_t16" style="position:absolute;left:4875;top:6555;width:1665;height:733" adj="4213">
              <v:textbox style="mso-next-textbox:#_x0000_s1141">
                <w:txbxContent>
                  <w:p w:rsidR="002A19A4" w:rsidRPr="0036594C" w:rsidRDefault="002A19A4" w:rsidP="006F3B00">
                    <w:pPr>
                      <w:jc w:val="center"/>
                      <w:rPr>
                        <w:sz w:val="20"/>
                        <w:szCs w:val="20"/>
                      </w:rPr>
                    </w:pPr>
                    <w:r>
                      <w:rPr>
                        <w:sz w:val="20"/>
                        <w:szCs w:val="20"/>
                      </w:rPr>
                      <w:t>Transformační pravidla</w:t>
                    </w:r>
                  </w:p>
                </w:txbxContent>
              </v:textbox>
            </v:shape>
            <v:shape id="_x0000_s1142" type="#_x0000_t68" style="position:absolute;left:4740;top:4304;width:2040;height:960;rotation:180" adj="4950,3697" fillcolor="#d8d8d8 [2732]">
              <v:textbox style="mso-next-textbox:#_x0000_s1142">
                <w:txbxContent>
                  <w:p w:rsidR="002A19A4" w:rsidRPr="00774DB2" w:rsidRDefault="002A19A4" w:rsidP="006F3B00">
                    <w:pPr>
                      <w:jc w:val="center"/>
                      <w:rPr>
                        <w:sz w:val="20"/>
                        <w:szCs w:val="20"/>
                      </w:rPr>
                    </w:pPr>
                    <w:r>
                      <w:rPr>
                        <w:sz w:val="20"/>
                        <w:szCs w:val="20"/>
                      </w:rPr>
                      <w:t>Přesný, proveditelný model</w:t>
                    </w:r>
                  </w:p>
                </w:txbxContent>
              </v:textbox>
            </v:shape>
            <v:shape id="_x0000_s1143" type="#_x0000_t68" style="position:absolute;left:4725;top:7545;width:2040;height:749" adj="4950,3697" fillcolor="#d8d8d8 [2732]">
              <v:textbox style="mso-next-textbox:#_x0000_s1143">
                <w:txbxContent>
                  <w:p w:rsidR="002A19A4" w:rsidRPr="00774DB2" w:rsidRDefault="002A19A4" w:rsidP="006F3B00">
                    <w:pPr>
                      <w:jc w:val="center"/>
                      <w:rPr>
                        <w:sz w:val="20"/>
                        <w:szCs w:val="20"/>
                      </w:rPr>
                    </w:pPr>
                    <w:r>
                      <w:rPr>
                        <w:sz w:val="20"/>
                        <w:szCs w:val="20"/>
                      </w:rPr>
                      <w:t>Cílová architektura</w:t>
                    </w:r>
                  </w:p>
                </w:txbxContent>
              </v:textbox>
            </v:shape>
            <v:shape id="_x0000_s1145" type="#_x0000_t13" style="position:absolute;left:6615;top:5699;width:840;height:210" fillcolor="#bfbfbf [2412]" strokecolor="black [3213]"/>
            <v:shape id="_x0000_s1146" type="#_x0000_t13" style="position:absolute;left:4275;top:5699;width:675;height:210" fillcolor="#bfbfbf [2412]" strokecolor="black [3213]"/>
            <v:shape id="_x0000_s1147" type="#_x0000_t13" style="position:absolute;left:4245;top:6929;width:525;height:210" fillcolor="#bfbfbf [2412]" strokecolor="black [3213]"/>
            <v:shape id="_x0000_s1148" type="#_x0000_t13" style="position:absolute;left:6540;top:6255;width:1111;height:210;rotation:-2752530fd" fillcolor="#bfbfbf [2412]" strokecolor="black [3213]"/>
            <v:shape id="_x0000_s1149" type="#_x0000_t68" style="position:absolute;left:7455;top:4500;width:2040;height:960;rotation:180" adj="4950,3697" fillcolor="#d8d8d8 [2732]">
              <v:textbox style="mso-next-textbox:#_x0000_s1149">
                <w:txbxContent>
                  <w:p w:rsidR="002A19A4" w:rsidRPr="00774DB2" w:rsidRDefault="002A19A4" w:rsidP="006F3B00">
                    <w:pPr>
                      <w:jc w:val="center"/>
                      <w:rPr>
                        <w:sz w:val="20"/>
                        <w:szCs w:val="20"/>
                      </w:rPr>
                    </w:pPr>
                    <w:r>
                      <w:rPr>
                        <w:sz w:val="20"/>
                        <w:szCs w:val="20"/>
                      </w:rPr>
                      <w:t>Automaticky v rámci minut až hodin</w:t>
                    </w:r>
                  </w:p>
                </w:txbxContent>
              </v:textbox>
            </v:shape>
            <v:shape id="_x0000_s1150" type="#_x0000_t16" style="position:absolute;left:7980;top:7139;width:1665;height:587" adj="4213" fillcolor="#a5a5a5 [2092]" strokeweight="1.5pt">
              <v:textbox style="mso-next-textbox:#_x0000_s1150">
                <w:txbxContent>
                  <w:p w:rsidR="002A19A4" w:rsidRPr="0036594C" w:rsidRDefault="002A19A4" w:rsidP="006F3B00">
                    <w:pPr>
                      <w:jc w:val="center"/>
                      <w:rPr>
                        <w:sz w:val="20"/>
                        <w:szCs w:val="20"/>
                      </w:rPr>
                    </w:pPr>
                    <w:r>
                      <w:rPr>
                        <w:sz w:val="20"/>
                        <w:szCs w:val="20"/>
                      </w:rPr>
                      <w:t>Výsledný SW</w:t>
                    </w:r>
                  </w:p>
                </w:txbxContent>
              </v:textbox>
            </v:shape>
            <v:shape id="_x0000_s1151" type="#_x0000_t13" style="position:absolute;left:8355;top:6463;width:840;height:210;rotation:90" fillcolor="#bfbfbf [2412]" strokecolor="black [3213]"/>
            <v:shapetype id="_x0000_t32" coordsize="21600,21600" o:spt="32" o:oned="t" path="m,l21600,21600e" filled="f">
              <v:path arrowok="t" fillok="f" o:connecttype="none"/>
              <o:lock v:ext="edit" shapetype="t"/>
            </v:shapetype>
            <v:shape id="_x0000_s1152" type="#_x0000_t32" style="position:absolute;left:1800;top:6360;width:4740;height:1" o:connectortype="straight">
              <v:stroke dashstyle="1 1" endcap="round"/>
            </v:shape>
            <v:shape id="_x0000_s1153" type="#_x0000_t202" style="position:absolute;left:1800;top:5969;width:735;height:331" filled="f" stroked="f">
              <v:textbox>
                <w:txbxContent>
                  <w:p w:rsidR="002A19A4" w:rsidRDefault="002A19A4" w:rsidP="006F3B00">
                    <w:r>
                      <w:t>PIM</w:t>
                    </w:r>
                  </w:p>
                </w:txbxContent>
              </v:textbox>
            </v:shape>
            <v:shape id="_x0000_s1154" type="#_x0000_t202" style="position:absolute;left:1815;top:6435;width:735;height:331" filled="f" stroked="f">
              <v:textbox>
                <w:txbxContent>
                  <w:p w:rsidR="002A19A4" w:rsidRDefault="002A19A4" w:rsidP="006F3B00">
                    <w:r>
                      <w:t>PSI</w:t>
                    </w:r>
                  </w:p>
                </w:txbxContent>
              </v:textbox>
            </v:shape>
          </v:group>
        </w:pict>
      </w:r>
      <w:r>
        <w:pict>
          <v:shape id="_x0000_i1026" type="#_x0000_t75" style="width:450pt;height:242.25pt">
            <v:imagedata croptop="-65520f" cropbottom="65520f"/>
          </v:shape>
        </w:pict>
      </w:r>
    </w:p>
    <w:p w:rsidR="001948C8" w:rsidRDefault="001948C8" w:rsidP="008D0E8A">
      <w:pPr>
        <w:pStyle w:val="Obrzek"/>
      </w:pPr>
    </w:p>
    <w:p w:rsidR="001948C8" w:rsidRPr="000B37E2" w:rsidRDefault="00016671" w:rsidP="008D0E8A">
      <w:pPr>
        <w:pStyle w:val="Titulek"/>
      </w:pPr>
      <w:bookmarkStart w:id="20" w:name="_Ref342991975"/>
      <w:r>
        <w:t>Obrázek</w:t>
      </w:r>
      <w:r w:rsidR="001948C8">
        <w:t xml:space="preserve"> </w:t>
      </w:r>
      <w:fldSimple w:instr=" STYLEREF 1 \s ">
        <w:r w:rsidR="00A45AD4">
          <w:rPr>
            <w:noProof/>
          </w:rPr>
          <w:t>3</w:t>
        </w:r>
      </w:fldSimple>
      <w:r w:rsidR="00A45AD4">
        <w:t>.</w:t>
      </w:r>
      <w:fldSimple w:instr=" SEQ Obrázek \* ARABIC \s 1 ">
        <w:r w:rsidR="00A45AD4">
          <w:rPr>
            <w:noProof/>
          </w:rPr>
          <w:t>3</w:t>
        </w:r>
      </w:fldSimple>
      <w:bookmarkEnd w:id="20"/>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21" w:name="_Ref343030002"/>
      <w:bookmarkStart w:id="22" w:name="_Toc343033293"/>
      <w:bookmarkStart w:id="23" w:name="_Toc356475786"/>
      <w:r>
        <w:lastRenderedPageBreak/>
        <w:t xml:space="preserve">Srovnání </w:t>
      </w:r>
      <w:r w:rsidR="001948C8">
        <w:t xml:space="preserve">UML </w:t>
      </w:r>
      <w:r>
        <w:t>a</w:t>
      </w:r>
      <w:r w:rsidR="001948C8">
        <w:t xml:space="preserve"> </w:t>
      </w:r>
      <w:proofErr w:type="spellStart"/>
      <w:r w:rsidR="001948C8">
        <w:t>xUML</w:t>
      </w:r>
      <w:bookmarkEnd w:id="21"/>
      <w:bookmarkEnd w:id="22"/>
      <w:bookmarkEnd w:id="23"/>
      <w:proofErr w:type="spellEnd"/>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A461D7">
        <w:fldChar w:fldCharType="begin"/>
      </w:r>
      <w:r w:rsidR="00016368">
        <w:instrText xml:space="preserve"> REF _Ref354097784 \h </w:instrText>
      </w:r>
      <w:r w:rsidR="00A461D7">
        <w:fldChar w:fldCharType="separate"/>
      </w:r>
      <w:r w:rsidR="00A3593B">
        <w:t xml:space="preserve">Obrázek </w:t>
      </w:r>
      <w:r w:rsidR="00A3593B">
        <w:rPr>
          <w:noProof/>
        </w:rPr>
        <w:t>3</w:t>
      </w:r>
      <w:r w:rsidR="00A3593B">
        <w:t>.</w:t>
      </w:r>
      <w:r w:rsidR="00A3593B">
        <w:rPr>
          <w:noProof/>
        </w:rPr>
        <w:t>4</w:t>
      </w:r>
      <w:r w:rsidR="00A461D7">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2A19A4" w:rsidP="008D0E8A">
      <w:pPr>
        <w:pStyle w:val="Obrzek"/>
      </w:pPr>
      <w:r>
        <w:rPr>
          <w:noProof/>
        </w:rPr>
      </w:r>
      <w:r w:rsidR="00A3593B">
        <w:pict>
          <v:group id="_x0000_s1160" editas="canvas" style="width:395pt;height:50.3pt;mso-position-horizontal-relative:char;mso-position-vertical-relative:line" coordorigin="2242,8523" coordsize="7900,1006">
            <o:lock v:ext="edit" aspectratio="t"/>
            <v:shape id="_x0000_s1159" type="#_x0000_t75" style="position:absolute;left:2242;top:8523;width:7900;height:1006" o:preferrelative="f">
              <v:fill o:detectmouseclick="t"/>
              <v:path o:extrusionok="t" o:connecttype="none"/>
              <o:lock v:ext="edit" text="t"/>
            </v:shape>
            <v:shape id="_x0000_s1165" type="#_x0000_t202" style="position:absolute;left:3742;top:8685;width:555;height:636" filled="f" stroked="f">
              <v:textbox style="mso-next-textbox:#_x0000_s1165">
                <w:txbxContent>
                  <w:p w:rsidR="002A19A4" w:rsidRPr="002A19A4" w:rsidRDefault="002A19A4" w:rsidP="00A3593B">
                    <w:pPr>
                      <w:rPr>
                        <w:b/>
                        <w:sz w:val="40"/>
                        <w:szCs w:val="40"/>
                      </w:rPr>
                    </w:pPr>
                    <w:r w:rsidRPr="002A19A4">
                      <w:rPr>
                        <w:b/>
                        <w:sz w:val="40"/>
                        <w:szCs w:val="40"/>
                      </w:rPr>
                      <w:t>=</w:t>
                    </w:r>
                  </w:p>
                </w:txbxContent>
              </v:textbox>
            </v:shape>
            <v:shape id="_x0000_s1166" type="#_x0000_t202" style="position:absolute;left:5888;top:8685;width:555;height:636" filled="f" stroked="f">
              <v:textbox style="mso-next-textbox:#_x0000_s1166">
                <w:txbxContent>
                  <w:p w:rsidR="002A19A4" w:rsidRPr="002A19A4" w:rsidRDefault="002A19A4" w:rsidP="00A3593B">
                    <w:pPr>
                      <w:rPr>
                        <w:b/>
                        <w:sz w:val="40"/>
                        <w:szCs w:val="40"/>
                      </w:rPr>
                    </w:pPr>
                    <w:r>
                      <w:rPr>
                        <w:b/>
                        <w:sz w:val="40"/>
                        <w:szCs w:val="40"/>
                      </w:rPr>
                      <w:t>-</w:t>
                    </w:r>
                  </w:p>
                </w:txbxContent>
              </v:textbox>
            </v:shape>
            <v:shape id="_x0000_s1167" type="#_x0000_t202" style="position:absolute;left:8034;top:8685;width:555;height:636" filled="f" stroked="f">
              <v:textbox style="mso-next-textbox:#_x0000_s1167">
                <w:txbxContent>
                  <w:p w:rsidR="002A19A4" w:rsidRPr="002A19A4" w:rsidRDefault="002A19A4" w:rsidP="00A3593B">
                    <w:pPr>
                      <w:rPr>
                        <w:b/>
                        <w:sz w:val="40"/>
                        <w:szCs w:val="40"/>
                      </w:rPr>
                    </w:pPr>
                    <w:r>
                      <w:rPr>
                        <w:b/>
                        <w:sz w:val="40"/>
                        <w:szCs w:val="40"/>
                      </w:rPr>
                      <w:t>+</w:t>
                    </w:r>
                  </w:p>
                </w:txbxContent>
              </v:textbox>
            </v:shape>
            <v:group id="_x0000_s1200" style="position:absolute;left:6541;top:8523;width:1395;height:961" coordorigin="6541,8523" coordsize="1395,961">
              <v:rect id="_x0000_s1181" style="position:absolute;left:6541;top:8537;width:1395;height:932" o:regroupid="14" fillcolor="#d8d8d8 [2732]">
                <v:shadow on="t" color="#a5a5a5 [2092]" offset="3pt,3pt" offset2="2pt,2pt"/>
              </v:rect>
              <v:shape id="_x0000_s1182" type="#_x0000_t202" style="position:absolute;left:6549;top:8523;width:1379;height:961" o:regroupid="14" filled="f" fillcolor="#d8d8d8 [2732]" stroked="f">
                <v:shadow color="#a5a5a5 [2092]" offset="3pt,3pt" offset2="2pt,2pt"/>
                <v:textbox style="mso-next-textbox:#_x0000_s1182">
                  <w:txbxContent>
                    <w:p w:rsidR="00081CEA" w:rsidRPr="00081CEA" w:rsidRDefault="00081CEA" w:rsidP="00A3593B">
                      <w:pPr>
                        <w:jc w:val="center"/>
                        <w:rPr>
                          <w:szCs w:val="22"/>
                        </w:rPr>
                      </w:pPr>
                      <w:r w:rsidRPr="00081CEA">
                        <w:rPr>
                          <w:szCs w:val="22"/>
                        </w:rPr>
                        <w:t>Sémanticky slabé elementy</w:t>
                      </w:r>
                    </w:p>
                  </w:txbxContent>
                </v:textbox>
              </v:shape>
            </v:group>
            <v:group id="_x0000_s1199" style="position:absolute;left:8687;top:8537;width:1395;height:932" coordorigin="8687,8537" coordsize="1395,932">
              <v:rect id="_x0000_s1184" style="position:absolute;left:8687;top:8537;width:1395;height:932" o:regroupid="15" fillcolor="#d8d8d8 [2732]">
                <v:shadow on="t" color="#a5a5a5 [2092]" offset="3pt,3pt" offset2="2pt,2pt"/>
              </v:rect>
              <v:shape id="_x0000_s1185" type="#_x0000_t202" style="position:absolute;left:8687;top:8637;width:1395;height:732" o:regroupid="15" filled="f" fillcolor="#d8d8d8 [2732]" stroked="f">
                <v:shadow color="#a5a5a5 [2092]" offset="3pt,3pt" offset2="2pt,2pt"/>
                <v:textbox style="mso-next-textbox:#_x0000_s1185">
                  <w:txbxContent>
                    <w:p w:rsidR="00081CEA" w:rsidRPr="00081CEA" w:rsidRDefault="00081CEA" w:rsidP="00A3593B">
                      <w:pPr>
                        <w:jc w:val="center"/>
                        <w:rPr>
                          <w:szCs w:val="22"/>
                        </w:rPr>
                      </w:pPr>
                      <w:proofErr w:type="spellStart"/>
                      <w:r>
                        <w:rPr>
                          <w:szCs w:val="22"/>
                        </w:rPr>
                        <w:t>Action</w:t>
                      </w:r>
                      <w:proofErr w:type="spellEnd"/>
                      <w:r>
                        <w:rPr>
                          <w:szCs w:val="22"/>
                        </w:rPr>
                        <w:t xml:space="preserve"> </w:t>
                      </w:r>
                      <w:proofErr w:type="spellStart"/>
                      <w:r>
                        <w:rPr>
                          <w:szCs w:val="22"/>
                        </w:rPr>
                        <w:t>Semantics</w:t>
                      </w:r>
                      <w:proofErr w:type="spellEnd"/>
                    </w:p>
                  </w:txbxContent>
                </v:textbox>
              </v:shape>
            </v:group>
            <v:group id="_x0000_s1198" style="position:absolute;left:4395;top:8537;width:1395;height:932" coordorigin="4395,8537" coordsize="1395,932">
              <v:rect id="_x0000_s1189" style="position:absolute;left:4395;top:8537;width:1395;height:932" o:regroupid="16" fillcolor="#d8d8d8 [2732]">
                <v:shadow on="t" color="#a5a5a5 [2092]" offset="3pt,3pt" offset2="2pt,2pt"/>
              </v:rect>
              <v:shape id="_x0000_s1190" type="#_x0000_t202" style="position:absolute;left:4399;top:8789;width:1387;height:428" o:regroupid="16" filled="f" fillcolor="#d8d8d8 [2732]" stroked="f">
                <v:shadow color="#a5a5a5 [2092]" offset="3pt,3pt" offset2="2pt,2pt"/>
                <v:textbox style="mso-next-textbox:#_x0000_s1190">
                  <w:txbxContent>
                    <w:p w:rsidR="00A3593B" w:rsidRPr="00081CEA" w:rsidRDefault="00A3593B" w:rsidP="00A3593B">
                      <w:pPr>
                        <w:jc w:val="center"/>
                        <w:rPr>
                          <w:szCs w:val="22"/>
                        </w:rPr>
                      </w:pPr>
                      <w:r>
                        <w:rPr>
                          <w:szCs w:val="22"/>
                        </w:rPr>
                        <w:t>UML</w:t>
                      </w:r>
                    </w:p>
                  </w:txbxContent>
                </v:textbox>
              </v:shape>
            </v:group>
            <v:group id="_x0000_s1201" style="position:absolute;left:2250;top:8537;width:1395;height:932" coordorigin="2250,8537" coordsize="1395,932">
              <v:rect id="_x0000_s1194" style="position:absolute;left:2250;top:8537;width:1395;height:932" o:regroupid="13" fillcolor="#bfbfbf [2412]">
                <v:shadow on="t" color="#a5a5a5 [2092]" offset="3pt,3pt" offset2="2pt,2pt"/>
              </v:rect>
              <v:shape id="_x0000_s1195" type="#_x0000_t202" style="position:absolute;left:2254;top:8789;width:1387;height:428" o:regroupid="13" filled="f" fillcolor="#d8d8d8 [2732]" stroked="f">
                <v:shadow color="#a5a5a5 [2092]" offset="3pt,3pt" offset2="2pt,2pt"/>
                <v:textbox style="mso-next-textbox:#_x0000_s1195">
                  <w:txbxContent>
                    <w:p w:rsidR="00A3593B" w:rsidRPr="00A3593B" w:rsidRDefault="00A3593B" w:rsidP="00A3593B">
                      <w:pPr>
                        <w:jc w:val="center"/>
                        <w:rPr>
                          <w:sz w:val="24"/>
                        </w:rPr>
                      </w:pPr>
                      <w:proofErr w:type="spellStart"/>
                      <w:r w:rsidRPr="00A3593B">
                        <w:rPr>
                          <w:sz w:val="24"/>
                        </w:rPr>
                        <w:t>xUML</w:t>
                      </w:r>
                      <w:proofErr w:type="spellEnd"/>
                    </w:p>
                  </w:txbxContent>
                </v:textbox>
              </v:shape>
            </v:group>
            <w10:wrap type="none"/>
            <w10:anchorlock/>
          </v:group>
        </w:pict>
      </w:r>
    </w:p>
    <w:p w:rsidR="001948C8" w:rsidRPr="00506FC4" w:rsidRDefault="00016671" w:rsidP="008D0E8A">
      <w:pPr>
        <w:pStyle w:val="Titulek"/>
      </w:pPr>
      <w:bookmarkStart w:id="24" w:name="_Ref354097784"/>
      <w:r>
        <w:t>Obrázek</w:t>
      </w:r>
      <w:r w:rsidR="001948C8">
        <w:t xml:space="preserve"> </w:t>
      </w:r>
      <w:fldSimple w:instr=" STYLEREF 1 \s ">
        <w:r w:rsidR="00A45AD4">
          <w:rPr>
            <w:noProof/>
          </w:rPr>
          <w:t>3</w:t>
        </w:r>
      </w:fldSimple>
      <w:r w:rsidR="00A45AD4">
        <w:t>.</w:t>
      </w:r>
      <w:fldSimple w:instr=" SEQ Obrázek \* ARABIC \s 1 ">
        <w:r w:rsidR="00A45AD4">
          <w:rPr>
            <w:noProof/>
          </w:rPr>
          <w:t>4</w:t>
        </w:r>
      </w:fldSimple>
      <w:bookmarkEnd w:id="24"/>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5" w:name="_Ref342989952"/>
      <w:bookmarkStart w:id="26" w:name="_Toc343033294"/>
      <w:bookmarkStart w:id="27" w:name="_Toc356475787"/>
      <w:r>
        <w:t xml:space="preserve">Platformě nezávislý model </w:t>
      </w:r>
      <w:r w:rsidR="001948C8">
        <w:t>PIM</w:t>
      </w:r>
      <w:bookmarkEnd w:id="25"/>
      <w:bookmarkEnd w:id="26"/>
      <w:bookmarkEnd w:id="27"/>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A461D7">
        <w:fldChar w:fldCharType="begin"/>
      </w:r>
      <w:r>
        <w:instrText xml:space="preserve"> REF _Ref342996718 \r \h </w:instrText>
      </w:r>
      <w:r w:rsidR="00A461D7">
        <w:fldChar w:fldCharType="separate"/>
      </w:r>
      <w:r w:rsidR="00B84DF4">
        <w:t>4</w:t>
      </w:r>
      <w:r w:rsidR="00A461D7">
        <w:fldChar w:fldCharType="end"/>
      </w:r>
      <w:r>
        <w:t>.</w:t>
      </w:r>
    </w:p>
    <w:p w:rsidR="00E25399" w:rsidRDefault="00BA2E1A" w:rsidP="008D0E8A">
      <w:pPr>
        <w:pStyle w:val="Nadpis2"/>
      </w:pPr>
      <w:bookmarkStart w:id="28" w:name="_Ref342990009"/>
      <w:bookmarkStart w:id="29" w:name="_Toc343033295"/>
      <w:bookmarkStart w:id="30" w:name="_Toc356475788"/>
      <w:r>
        <w:lastRenderedPageBreak/>
        <w:t xml:space="preserve">Platformě specifický model </w:t>
      </w:r>
      <w:r w:rsidR="00E25399">
        <w:t>PSM</w:t>
      </w:r>
      <w:bookmarkEnd w:id="28"/>
      <w:bookmarkEnd w:id="29"/>
      <w:bookmarkEnd w:id="30"/>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31" w:name="_Toc343033296"/>
      <w:bookmarkStart w:id="32" w:name="_Toc356475789"/>
      <w:r>
        <w:t>Souhrn MDA</w:t>
      </w:r>
      <w:bookmarkEnd w:id="31"/>
      <w:bookmarkEnd w:id="32"/>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A461D7">
        <w:fldChar w:fldCharType="begin"/>
      </w:r>
      <w:r>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A461D7">
        <w:fldChar w:fldCharType="begin"/>
      </w:r>
      <w:r w:rsidR="00CD57AE">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A461D7">
        <w:fldChar w:fldCharType="begin"/>
      </w:r>
      <w:r w:rsidR="00CD57AE">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A461D7">
        <w:fldChar w:fldCharType="begin"/>
      </w:r>
      <w:r>
        <w:instrText xml:space="preserve"> REF _Ref342999532 \h </w:instrText>
      </w:r>
      <w:r w:rsidR="00A461D7">
        <w:fldChar w:fldCharType="separate"/>
      </w:r>
      <w:r w:rsidR="00B84DF4">
        <w:t xml:space="preserve">Obrázek </w:t>
      </w:r>
      <w:r w:rsidR="00B84DF4">
        <w:rPr>
          <w:noProof/>
        </w:rPr>
        <w:t>3</w:t>
      </w:r>
      <w:r w:rsidR="00B84DF4">
        <w:t>.</w:t>
      </w:r>
      <w:r w:rsidR="00B84DF4">
        <w:rPr>
          <w:noProof/>
        </w:rPr>
        <w:t>4</w:t>
      </w:r>
      <w:r w:rsidR="00A461D7">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4"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3" w:name="_Ref342999532"/>
      <w:r>
        <w:t>Obrázek</w:t>
      </w:r>
      <w:r w:rsidR="001948C8">
        <w:t xml:space="preserve"> </w:t>
      </w:r>
      <w:fldSimple w:instr=" STYLEREF 1 \s ">
        <w:r w:rsidR="00A45AD4">
          <w:rPr>
            <w:noProof/>
          </w:rPr>
          <w:t>3</w:t>
        </w:r>
      </w:fldSimple>
      <w:r w:rsidR="00A45AD4">
        <w:t>.</w:t>
      </w:r>
      <w:fldSimple w:instr=" SEQ Obrázek \* ARABIC \s 1 ">
        <w:r w:rsidR="00A45AD4">
          <w:rPr>
            <w:noProof/>
          </w:rPr>
          <w:t>5</w:t>
        </w:r>
      </w:fldSimple>
      <w:bookmarkEnd w:id="33"/>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4" w:name="_Ref342996718"/>
      <w:bookmarkStart w:id="35" w:name="_Toc343033297"/>
      <w:bookmarkStart w:id="36" w:name="_Toc356475790"/>
      <w:r>
        <w:lastRenderedPageBreak/>
        <w:t>Modelování a simulace v procesu vývoje systémů</w:t>
      </w:r>
      <w:bookmarkEnd w:id="34"/>
      <w:bookmarkEnd w:id="35"/>
      <w:bookmarkEnd w:id="36"/>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7"/>
      <w:r>
        <w:t xml:space="preserve">Jak již bylo naznačeno v </w:t>
      </w:r>
      <w:r w:rsidR="006A2F42">
        <w:t>kapitole</w:t>
      </w:r>
      <w:r>
        <w:t xml:space="preserve"> </w:t>
      </w:r>
      <w:r w:rsidR="00A461D7">
        <w:fldChar w:fldCharType="begin"/>
      </w:r>
      <w:r>
        <w:instrText xml:space="preserve"> REF _Ref343008544 \r \h </w:instrText>
      </w:r>
      <w:r w:rsidR="00A461D7">
        <w:fldChar w:fldCharType="separate"/>
      </w:r>
      <w:r w:rsidR="00B84DF4">
        <w:t>2</w:t>
      </w:r>
      <w:r w:rsidR="00A461D7">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A461D7">
        <w:fldChar w:fldCharType="begin"/>
      </w:r>
      <w:r>
        <w:instrText xml:space="preserve"> REF _Ref343008830 \r \h </w:instrText>
      </w:r>
      <w:r w:rsidR="00A461D7">
        <w:fldChar w:fldCharType="separate"/>
      </w:r>
      <w:r w:rsidR="00B84DF4">
        <w:t>3</w:t>
      </w:r>
      <w:r w:rsidR="00A461D7">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A461D7">
        <w:fldChar w:fldCharType="begin"/>
      </w:r>
      <w:r w:rsidR="00BB5EEC">
        <w:instrText xml:space="preserve"> REF _Ref356133975 \r \h </w:instrText>
      </w:r>
      <w:r w:rsidR="00A461D7">
        <w:fldChar w:fldCharType="separate"/>
      </w:r>
      <w:r w:rsidR="00B84DF4">
        <w:t>4.2</w:t>
      </w:r>
      <w:r w:rsidR="00A461D7">
        <w:fldChar w:fldCharType="end"/>
      </w:r>
      <w:r w:rsidR="00BB5EEC">
        <w:t xml:space="preserve">, </w:t>
      </w:r>
      <w:r w:rsidR="00A461D7">
        <w:fldChar w:fldCharType="begin"/>
      </w:r>
      <w:r w:rsidR="00BB5EEC">
        <w:instrText xml:space="preserve"> REF _Ref356133984 \r \h </w:instrText>
      </w:r>
      <w:r w:rsidR="00A461D7">
        <w:fldChar w:fldCharType="separate"/>
      </w:r>
      <w:r w:rsidR="00B84DF4">
        <w:t>4.3</w:t>
      </w:r>
      <w:r w:rsidR="00A461D7">
        <w:fldChar w:fldCharType="end"/>
      </w:r>
      <w:r w:rsidR="00BB5EEC">
        <w:t xml:space="preserve"> a </w:t>
      </w:r>
      <w:r w:rsidR="00A461D7">
        <w:fldChar w:fldCharType="begin"/>
      </w:r>
      <w:r w:rsidR="00BB5EEC">
        <w:instrText xml:space="preserve"> REF _Ref356133993 \r \h </w:instrText>
      </w:r>
      <w:r w:rsidR="00A461D7">
        <w:fldChar w:fldCharType="separate"/>
      </w:r>
      <w:r w:rsidR="00B84DF4">
        <w:t>4.4</w:t>
      </w:r>
      <w:r w:rsidR="00A461D7">
        <w:fldChar w:fldCharType="end"/>
      </w:r>
      <w:r w:rsidR="00BB5EEC">
        <w:t>.</w:t>
      </w:r>
      <w:r w:rsidR="0031363E">
        <w:t xml:space="preserve"> Začněme ale seznámením se základní strukturou a vlastnostmi </w:t>
      </w:r>
      <w:commentRangeEnd w:id="37"/>
      <w:r w:rsidR="00D92BE2">
        <w:rPr>
          <w:rStyle w:val="Odkaznakoment"/>
        </w:rPr>
        <w:commentReference w:id="37"/>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8D0E8A">
      <w:pPr>
        <w:pStyle w:val="Nadpis2"/>
      </w:pPr>
      <w:bookmarkStart w:id="38" w:name="_Ref343026126"/>
      <w:bookmarkStart w:id="39" w:name="_Toc343033298"/>
      <w:bookmarkStart w:id="40" w:name="_Toc356475791"/>
      <w:proofErr w:type="spellStart"/>
      <w:r>
        <w:t>Petriho</w:t>
      </w:r>
      <w:proofErr w:type="spellEnd"/>
      <w:r>
        <w:t xml:space="preserve"> sítě</w:t>
      </w:r>
      <w:bookmarkEnd w:id="38"/>
      <w:bookmarkEnd w:id="39"/>
      <w:bookmarkEnd w:id="40"/>
    </w:p>
    <w:p w:rsidR="008E7150" w:rsidRDefault="001948C8" w:rsidP="008D0E8A">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A461D7">
        <w:fldChar w:fldCharType="begin"/>
      </w:r>
      <w:r w:rsidR="000F6C3D">
        <w:instrText xml:space="preserve"> REF _Ref345643322 \h </w:instrText>
      </w:r>
      <w:r w:rsidR="00A461D7">
        <w:fldChar w:fldCharType="separate"/>
      </w:r>
      <w:r w:rsidR="00B84DF4">
        <w:t xml:space="preserve">Obrázek </w:t>
      </w:r>
      <w:r w:rsidR="00B84DF4">
        <w:rPr>
          <w:noProof/>
        </w:rPr>
        <w:t>4</w:t>
      </w:r>
      <w:r w:rsidR="00B84DF4">
        <w:t>.</w:t>
      </w:r>
      <w:r w:rsidR="00B84DF4">
        <w:rPr>
          <w:noProof/>
        </w:rPr>
        <w:t>1</w:t>
      </w:r>
      <w:r w:rsidR="00A461D7">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5"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41" w:name="_Ref345643322"/>
      <w:r>
        <w:t>Obrázek</w:t>
      </w:r>
      <w:r w:rsidR="008E7150">
        <w:t xml:space="preserve"> </w:t>
      </w:r>
      <w:fldSimple w:instr=" STYLEREF 1 \s ">
        <w:r w:rsidR="00A45AD4">
          <w:rPr>
            <w:noProof/>
          </w:rPr>
          <w:t>4</w:t>
        </w:r>
      </w:fldSimple>
      <w:r w:rsidR="00A45AD4">
        <w:t>.</w:t>
      </w:r>
      <w:fldSimple w:instr=" SEQ Obrázek \* ARABIC \s 1 ">
        <w:r w:rsidR="00A45AD4">
          <w:rPr>
            <w:noProof/>
          </w:rPr>
          <w:t>1</w:t>
        </w:r>
      </w:fldSimple>
      <w:bookmarkEnd w:id="41"/>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2" w:name="_Ref356133975"/>
      <w:bookmarkStart w:id="43" w:name="_Toc356475792"/>
      <w:r>
        <w:t xml:space="preserve">Objektově orientované </w:t>
      </w:r>
      <w:proofErr w:type="spellStart"/>
      <w:r>
        <w:t>Petriho</w:t>
      </w:r>
      <w:proofErr w:type="spellEnd"/>
      <w:r>
        <w:t xml:space="preserve"> sítě</w:t>
      </w:r>
      <w:bookmarkEnd w:id="42"/>
      <w:bookmarkEnd w:id="43"/>
    </w:p>
    <w:p w:rsidR="00C81708" w:rsidRDefault="001948C8" w:rsidP="008D0E8A">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4"/>
      <w:r w:rsidR="00F15EA0" w:rsidRPr="00F15EA0">
        <w:t>Pro možnost pozdějšího využití výsledků práce v jiných rozšiřujících projektech, nebo studiích, budou zdrojové kódy modelu, uživatelské prostředí a diagramy psány v anglickém jazyce.</w:t>
      </w:r>
      <w:commentRangeEnd w:id="44"/>
      <w:r w:rsidR="00F15EA0" w:rsidRPr="00F15EA0">
        <w:commentReference w:id="44"/>
      </w:r>
    </w:p>
    <w:p w:rsidR="007F1F37" w:rsidRDefault="007F1F37" w:rsidP="008D0E8A">
      <w:pPr>
        <w:pStyle w:val="Nadpis3"/>
      </w:pPr>
      <w:bookmarkStart w:id="45" w:name="_Ref356154291"/>
      <w:bookmarkStart w:id="46" w:name="_Toc356475793"/>
      <w:r>
        <w:t>Objektová síť,</w:t>
      </w:r>
      <w:r w:rsidR="00301E8E">
        <w:t xml:space="preserve"> atributy,</w:t>
      </w:r>
      <w:r>
        <w:t xml:space="preserve"> </w:t>
      </w:r>
      <w:r w:rsidR="00301E8E">
        <w:t>stráž</w:t>
      </w:r>
      <w:r w:rsidR="00736596">
        <w:t>, metody</w:t>
      </w:r>
      <w:bookmarkEnd w:id="45"/>
      <w:bookmarkEnd w:id="46"/>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A461D7">
        <w:fldChar w:fldCharType="begin"/>
      </w:r>
      <w:r>
        <w:instrText xml:space="preserve"> REF _Ref343026126 \r \h </w:instrText>
      </w:r>
      <w:r w:rsidR="00A461D7">
        <w:fldChar w:fldCharType="separate"/>
      </w:r>
      <w:r w:rsidR="00B84DF4">
        <w:t>4.1</w:t>
      </w:r>
      <w:r w:rsidR="00A461D7">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A461D7">
        <w:fldChar w:fldCharType="begin"/>
      </w:r>
      <w:r w:rsidR="00AC66D9">
        <w:instrText xml:space="preserve"> REF _Ref356160979 \r \h </w:instrText>
      </w:r>
      <w:r w:rsidR="00A461D7">
        <w:fldChar w:fldCharType="separate"/>
      </w:r>
      <w:r w:rsidR="00B84DF4">
        <w:t>4.2.2</w:t>
      </w:r>
      <w:r w:rsidR="00A461D7">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7"/>
      <w:proofErr w:type="spellStart"/>
      <w:r>
        <w:t>multimnožinami</w:t>
      </w:r>
      <w:proofErr w:type="spellEnd"/>
      <w:r w:rsidR="00147256">
        <w:t xml:space="preserve"> </w:t>
      </w:r>
      <w:commentRangeEnd w:id="47"/>
      <w:r w:rsidR="00CF1E8A">
        <w:rPr>
          <w:rStyle w:val="Odkaznakoment"/>
        </w:rPr>
        <w:commentReference w:id="47"/>
      </w:r>
      <w:r w:rsidR="00602AAF">
        <w:t>, které</w:t>
      </w:r>
      <w:r w:rsidR="00147256">
        <w:t xml:space="preserve"> mají tvar </w:t>
      </w:r>
    </w:p>
    <w:p w:rsidR="00147256" w:rsidRPr="00CF1E8A" w:rsidRDefault="00A461D7"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A461D7">
        <w:fldChar w:fldCharType="begin"/>
      </w:r>
      <w:r>
        <w:instrText xml:space="preserve"> REF _Ref356084479 \h </w:instrText>
      </w:r>
      <w:r w:rsidR="00A461D7">
        <w:fldChar w:fldCharType="separate"/>
      </w:r>
      <w:r w:rsidR="00B84DF4">
        <w:t xml:space="preserve">Obrázek </w:t>
      </w:r>
      <w:r w:rsidR="00B84DF4">
        <w:rPr>
          <w:noProof/>
        </w:rPr>
        <w:t>4</w:t>
      </w:r>
      <w:r w:rsidR="00B84DF4">
        <w:t>.</w:t>
      </w:r>
      <w:r w:rsidR="00B84DF4">
        <w:rPr>
          <w:noProof/>
        </w:rPr>
        <w:t>2</w:t>
      </w:r>
      <w:r w:rsidR="00A461D7">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8D0E8A">
      <w:pPr>
        <w:pStyle w:val="Obrzek"/>
      </w:pPr>
      <w:commentRangeStart w:id="48"/>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6" cstate="print"/>
                    <a:stretch>
                      <a:fillRect/>
                    </a:stretch>
                  </pic:blipFill>
                  <pic:spPr>
                    <a:xfrm>
                      <a:off x="0" y="0"/>
                      <a:ext cx="5778501" cy="3256321"/>
                    </a:xfrm>
                    <a:prstGeom prst="rect">
                      <a:avLst/>
                    </a:prstGeom>
                  </pic:spPr>
                </pic:pic>
              </a:graphicData>
            </a:graphic>
          </wp:inline>
        </w:drawing>
      </w:r>
      <w:commentRangeEnd w:id="48"/>
      <w:r w:rsidR="004A1210">
        <w:rPr>
          <w:rStyle w:val="Odkaznakoment"/>
        </w:rPr>
        <w:commentReference w:id="48"/>
      </w:r>
    </w:p>
    <w:p w:rsidR="004D70F7" w:rsidRDefault="00016671" w:rsidP="008D0E8A">
      <w:pPr>
        <w:pStyle w:val="Titulek"/>
      </w:pPr>
      <w:bookmarkStart w:id="49" w:name="_Ref356084479"/>
      <w:r>
        <w:t>Obrázek</w:t>
      </w:r>
      <w:r w:rsidR="00572B50">
        <w:t xml:space="preserve"> </w:t>
      </w:r>
      <w:fldSimple w:instr=" STYLEREF 1 \s ">
        <w:r w:rsidR="00A45AD4">
          <w:rPr>
            <w:noProof/>
          </w:rPr>
          <w:t>4</w:t>
        </w:r>
      </w:fldSimple>
      <w:r w:rsidR="00A45AD4">
        <w:t>.</w:t>
      </w:r>
      <w:fldSimple w:instr=" SEQ Obrázek \* ARABIC \s 1 ">
        <w:r w:rsidR="00A45AD4">
          <w:rPr>
            <w:noProof/>
          </w:rPr>
          <w:t>2</w:t>
        </w:r>
      </w:fldSimple>
      <w:bookmarkEnd w:id="49"/>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50" w:name="_Ref356160979"/>
      <w:bookmarkStart w:id="51" w:name="_Toc356475794"/>
      <w:r>
        <w:t xml:space="preserve">Synchronní port, predikát, </w:t>
      </w:r>
      <w:bookmarkEnd w:id="50"/>
      <w:r w:rsidR="0002202B">
        <w:t>negativní predikát</w:t>
      </w:r>
      <w:bookmarkEnd w:id="51"/>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A461D7">
        <w:fldChar w:fldCharType="begin"/>
      </w:r>
      <w:r w:rsidR="00856B29">
        <w:instrText xml:space="preserve"> REF _Ref356158215 \h </w:instrText>
      </w:r>
      <w:r w:rsidR="00A461D7">
        <w:fldChar w:fldCharType="separate"/>
      </w:r>
      <w:r w:rsidR="00B84DF4">
        <w:t xml:space="preserve">Obrázek </w:t>
      </w:r>
      <w:r w:rsidR="00B84DF4">
        <w:rPr>
          <w:noProof/>
        </w:rPr>
        <w:t>4</w:t>
      </w:r>
      <w:r w:rsidR="00B84DF4">
        <w:t>.</w:t>
      </w:r>
      <w:r w:rsidR="00B84DF4">
        <w:rPr>
          <w:noProof/>
        </w:rPr>
        <w:t>3</w:t>
      </w:r>
      <w:r w:rsidR="00A461D7">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7"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2" w:name="_Ref356158215"/>
      <w:r>
        <w:t xml:space="preserve">Obrázek </w:t>
      </w:r>
      <w:fldSimple w:instr=" STYLEREF 1 \s ">
        <w:r w:rsidR="00A45AD4">
          <w:rPr>
            <w:noProof/>
          </w:rPr>
          <w:t>4</w:t>
        </w:r>
      </w:fldSimple>
      <w:r w:rsidR="00A45AD4">
        <w:t>.</w:t>
      </w:r>
      <w:fldSimple w:instr=" SEQ Obrázek \* ARABIC \s 1 ">
        <w:r w:rsidR="00A45AD4">
          <w:rPr>
            <w:noProof/>
          </w:rPr>
          <w:t>3</w:t>
        </w:r>
      </w:fldSimple>
      <w:bookmarkEnd w:id="52"/>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A461D7">
        <w:fldChar w:fldCharType="begin"/>
      </w:r>
      <w:r w:rsidR="008F5FB2">
        <w:instrText xml:space="preserve"> REF _Ref356158215 \h </w:instrText>
      </w:r>
      <w:r w:rsidR="00A461D7">
        <w:fldChar w:fldCharType="separate"/>
      </w:r>
      <w:r w:rsidR="00B84DF4">
        <w:t xml:space="preserve">Obrázek </w:t>
      </w:r>
      <w:r w:rsidR="00B84DF4">
        <w:rPr>
          <w:noProof/>
        </w:rPr>
        <w:t>4</w:t>
      </w:r>
      <w:r w:rsidR="00B84DF4">
        <w:t>.</w:t>
      </w:r>
      <w:r w:rsidR="00B84DF4">
        <w:rPr>
          <w:noProof/>
        </w:rPr>
        <w:t>3</w:t>
      </w:r>
      <w:r w:rsidR="00A461D7">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A461D7">
        <w:fldChar w:fldCharType="begin"/>
      </w:r>
      <w:r>
        <w:instrText xml:space="preserve"> REF _Ref356154291 \r \h </w:instrText>
      </w:r>
      <w:r w:rsidR="00A461D7">
        <w:fldChar w:fldCharType="separate"/>
      </w:r>
      <w:r w:rsidR="00B84DF4">
        <w:t>4.2.1</w:t>
      </w:r>
      <w:r w:rsidR="00A461D7">
        <w:fldChar w:fldCharType="end"/>
      </w:r>
      <w:r>
        <w:t xml:space="preserve">. Pro přehlednost nebudeme zobrazovat všechny části třídy z obrázku </w:t>
      </w:r>
      <w:r w:rsidR="00A461D7">
        <w:fldChar w:fldCharType="begin"/>
      </w:r>
      <w:r w:rsidR="00842EE7">
        <w:instrText xml:space="preserve"> REF _Ref356084479 \h </w:instrText>
      </w:r>
      <w:r w:rsidR="00A461D7">
        <w:fldChar w:fldCharType="separate"/>
      </w:r>
      <w:r w:rsidR="00B84DF4">
        <w:t xml:space="preserve">Obrázek </w:t>
      </w:r>
      <w:r w:rsidR="00B84DF4">
        <w:rPr>
          <w:noProof/>
        </w:rPr>
        <w:t>4</w:t>
      </w:r>
      <w:r w:rsidR="00B84DF4">
        <w:t>.</w:t>
      </w:r>
      <w:r w:rsidR="00B84DF4">
        <w:rPr>
          <w:noProof/>
        </w:rPr>
        <w:t>2</w:t>
      </w:r>
      <w:r w:rsidR="00A461D7">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3"/>
      <w:r w:rsidR="00435B0D">
        <w:t xml:space="preserve">Tyto metody budou znázorněny v kapitole </w:t>
      </w:r>
      <w:r w:rsidR="00A461D7">
        <w:fldChar w:fldCharType="begin"/>
      </w:r>
      <w:r w:rsidR="00435B0D">
        <w:instrText xml:space="preserve"> REF _Ref356170075 \r \h </w:instrText>
      </w:r>
      <w:r w:rsidR="00A461D7">
        <w:fldChar w:fldCharType="separate"/>
      </w:r>
      <w:r w:rsidR="00B84DF4">
        <w:t>6.2</w:t>
      </w:r>
      <w:r w:rsidR="00A461D7">
        <w:fldChar w:fldCharType="end"/>
      </w:r>
      <w:r w:rsidR="00435B0D">
        <w:t xml:space="preserve">. </w:t>
      </w:r>
      <w:commentRangeEnd w:id="53"/>
      <w:r w:rsidR="00D80085">
        <w:rPr>
          <w:rStyle w:val="Odkaznakoment"/>
        </w:rPr>
        <w:commentReference w:id="53"/>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4" w:name="_Toc343033299"/>
      <w:bookmarkStart w:id="55" w:name="_Ref345678545"/>
      <w:bookmarkStart w:id="56" w:name="_Ref356133984"/>
      <w:bookmarkStart w:id="57" w:name="_Toc356475795"/>
      <w:r>
        <w:t>DEVS</w:t>
      </w:r>
      <w:bookmarkEnd w:id="54"/>
      <w:bookmarkEnd w:id="55"/>
      <w:bookmarkEnd w:id="56"/>
      <w:bookmarkEnd w:id="57"/>
    </w:p>
    <w:p w:rsidR="005D581F" w:rsidRDefault="001948C8" w:rsidP="008D0E8A">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A461D7">
        <w:fldChar w:fldCharType="begin"/>
      </w:r>
      <w:r w:rsidR="00141273">
        <w:instrText xml:space="preserve"> REF _Ref344246396 \h </w:instrText>
      </w:r>
      <w:r w:rsidR="00A461D7">
        <w:fldChar w:fldCharType="separate"/>
      </w:r>
      <w:r w:rsidR="00B84DF4">
        <w:t xml:space="preserve">Obrázek </w:t>
      </w:r>
      <w:r w:rsidR="00B84DF4">
        <w:rPr>
          <w:noProof/>
        </w:rPr>
        <w:t>4</w:t>
      </w:r>
      <w:r w:rsidR="00B84DF4">
        <w:t>.</w:t>
      </w:r>
      <w:r w:rsidR="00B84DF4">
        <w:rPr>
          <w:noProof/>
        </w:rPr>
        <w:t>4</w:t>
      </w:r>
      <w:r w:rsidR="00A461D7">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8" w:name="_Ref344246396"/>
      <w:r>
        <w:t>Obrázek</w:t>
      </w:r>
      <w:r w:rsidR="001948C8">
        <w:t xml:space="preserve"> </w:t>
      </w:r>
      <w:fldSimple w:instr=" STYLEREF 1 \s ">
        <w:r w:rsidR="00A45AD4">
          <w:rPr>
            <w:noProof/>
          </w:rPr>
          <w:t>4</w:t>
        </w:r>
      </w:fldSimple>
      <w:r w:rsidR="00A45AD4">
        <w:t>.</w:t>
      </w:r>
      <w:fldSimple w:instr=" SEQ Obrázek \* ARABIC \s 1 ">
        <w:r w:rsidR="00A45AD4">
          <w:rPr>
            <w:noProof/>
          </w:rPr>
          <w:t>4</w:t>
        </w:r>
      </w:fldSimple>
      <w:bookmarkEnd w:id="58"/>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A461D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A461D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e</m:t>
            </m:r>
            <m:r>
              <w:rPr>
                <w:rFonts w:ascii="Cambria Math" w:hAnsi="Cambria Math"/>
              </w:rPr>
              <m:t xml:space="preserv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A461D7"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A461D7">
        <w:fldChar w:fldCharType="begin"/>
      </w:r>
      <w:r w:rsidR="007766B5">
        <w:instrText xml:space="preserve"> REF _Ref345371419 \h </w:instrText>
      </w:r>
      <w:r w:rsidR="00A461D7">
        <w:fldChar w:fldCharType="separate"/>
      </w:r>
      <w:r w:rsidR="00B84DF4">
        <w:t xml:space="preserve">Obrázek </w:t>
      </w:r>
      <w:r w:rsidR="00B84DF4">
        <w:rPr>
          <w:noProof/>
        </w:rPr>
        <w:t>4</w:t>
      </w:r>
      <w:r w:rsidR="00B84DF4">
        <w:t>.</w:t>
      </w:r>
      <w:r w:rsidR="00B84DF4">
        <w:rPr>
          <w:noProof/>
        </w:rPr>
        <w:t>5</w:t>
      </w:r>
      <w:r w:rsidR="00A461D7">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A461D7"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9" w:name="_Ref345371419"/>
      <w:r>
        <w:t>Obrázek</w:t>
      </w:r>
      <w:r w:rsidR="007140D3">
        <w:t xml:space="preserve"> </w:t>
      </w:r>
      <w:fldSimple w:instr=" STYLEREF 1 \s ">
        <w:r w:rsidR="00A45AD4">
          <w:rPr>
            <w:noProof/>
          </w:rPr>
          <w:t>4</w:t>
        </w:r>
      </w:fldSimple>
      <w:r w:rsidR="00A45AD4">
        <w:t>.</w:t>
      </w:r>
      <w:fldSimple w:instr=" SEQ Obrázek \* ARABIC \s 1 ">
        <w:r w:rsidR="00A45AD4">
          <w:rPr>
            <w:noProof/>
          </w:rPr>
          <w:t>5</w:t>
        </w:r>
      </w:fldSimple>
      <w:bookmarkEnd w:id="59"/>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60" w:name="_Toc343033300"/>
      <w:bookmarkStart w:id="61" w:name="_Ref356077086"/>
      <w:bookmarkStart w:id="62" w:name="_Ref356133993"/>
      <w:bookmarkStart w:id="63" w:name="_Toc356475796"/>
      <w:r>
        <w:t xml:space="preserve">Nástroj </w:t>
      </w:r>
      <w:proofErr w:type="spellStart"/>
      <w:r>
        <w:t>PNtalk</w:t>
      </w:r>
      <w:proofErr w:type="spellEnd"/>
      <w:r>
        <w:t>/</w:t>
      </w:r>
      <w:proofErr w:type="spellStart"/>
      <w:r>
        <w:t>SmallDEVS</w:t>
      </w:r>
      <w:bookmarkEnd w:id="60"/>
      <w:bookmarkEnd w:id="61"/>
      <w:bookmarkEnd w:id="62"/>
      <w:bookmarkEnd w:id="63"/>
      <w:proofErr w:type="spellEnd"/>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A461D7">
        <w:fldChar w:fldCharType="begin"/>
      </w:r>
      <w:r>
        <w:instrText xml:space="preserve"> REF _Ref343026126 \r \h </w:instrText>
      </w:r>
      <w:r w:rsidR="00A461D7">
        <w:fldChar w:fldCharType="separate"/>
      </w:r>
      <w:r w:rsidR="00B84DF4">
        <w:t>4.1</w:t>
      </w:r>
      <w:r w:rsidR="00A461D7">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8D0E8A">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4"/>
      <w:r>
        <w:t xml:space="preserve">** </w:t>
      </w:r>
      <w:r w:rsidR="00744481">
        <w:t xml:space="preserve">TODO: </w:t>
      </w:r>
      <w:r>
        <w:t xml:space="preserve">popsat jazyk? </w:t>
      </w:r>
      <w:r w:rsidR="00AC66D9">
        <w:t xml:space="preserve">stručně předvést syntaxi... </w:t>
      </w:r>
      <w:r>
        <w:t>**</w:t>
      </w:r>
      <w:commentRangeEnd w:id="64"/>
      <w:r w:rsidR="00AC66D9">
        <w:rPr>
          <w:rStyle w:val="Odkaznakoment"/>
        </w:rPr>
        <w:commentReference w:id="64"/>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A461D7">
        <w:fldChar w:fldCharType="begin"/>
      </w:r>
      <w:r w:rsidR="00141791">
        <w:instrText xml:space="preserve"> REF _Ref356133975 \r \h </w:instrText>
      </w:r>
      <w:r w:rsidR="00A461D7">
        <w:fldChar w:fldCharType="separate"/>
      </w:r>
      <w:r w:rsidR="00B84DF4">
        <w:t>4.2</w:t>
      </w:r>
      <w:r w:rsidR="00A461D7">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A45AD4">
          <w:rPr>
            <w:noProof/>
          </w:rPr>
          <w:t>4</w:t>
        </w:r>
      </w:fldSimple>
      <w:r w:rsidR="00A45AD4">
        <w:t>.</w:t>
      </w:r>
      <w:fldSimple w:instr=" SEQ Obrázek \* ARABIC \s 1 ">
        <w:r w:rsidR="00A45AD4">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8D0E8A">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B84DF4">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A461D7">
        <w:fldChar w:fldCharType="begin"/>
      </w:r>
      <w:r w:rsidR="00305000">
        <w:instrText xml:space="preserve"> REF _Ref345678545 \r \h </w:instrText>
      </w:r>
      <w:r w:rsidR="00A461D7">
        <w:fldChar w:fldCharType="separate"/>
      </w:r>
      <w:r w:rsidR="00B84DF4">
        <w:t>4.3</w:t>
      </w:r>
      <w:r w:rsidR="00A461D7">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5" w:name="_Ref355891873"/>
      <w:r>
        <w:t>Obrázek</w:t>
      </w:r>
      <w:r w:rsidR="001948C8">
        <w:t xml:space="preserve"> </w:t>
      </w:r>
      <w:fldSimple w:instr=" STYLEREF 1 \s ">
        <w:r w:rsidR="00A45AD4">
          <w:rPr>
            <w:noProof/>
          </w:rPr>
          <w:t>4</w:t>
        </w:r>
      </w:fldSimple>
      <w:r w:rsidR="00A45AD4">
        <w:t>.</w:t>
      </w:r>
      <w:fldSimple w:instr=" SEQ Obrázek \* ARABIC \s 1 ">
        <w:r w:rsidR="00A45AD4">
          <w:rPr>
            <w:noProof/>
          </w:rPr>
          <w:t>7</w:t>
        </w:r>
      </w:fldSimple>
      <w:bookmarkEnd w:id="65"/>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6" w:name="_Toc356475797"/>
      <w:bookmarkStart w:id="67" w:name="_Toc101325795"/>
      <w:bookmarkStart w:id="68" w:name="_Toc215678063"/>
      <w:bookmarkStart w:id="69" w:name="_Toc343033301"/>
      <w:r>
        <w:lastRenderedPageBreak/>
        <w:t>Specifikace Konferenčního systém</w:t>
      </w:r>
      <w:r w:rsidR="00772A6C">
        <w:t>u</w:t>
      </w:r>
      <w:bookmarkEnd w:id="66"/>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70" w:name="_Toc356475798"/>
      <w:commentRangeStart w:id="71"/>
      <w:r>
        <w:t>Neformální specifikace</w:t>
      </w:r>
      <w:commentRangeEnd w:id="71"/>
      <w:r w:rsidR="00BE7D21">
        <w:rPr>
          <w:rStyle w:val="Odkaznakoment"/>
          <w:rFonts w:cs="Times New Roman"/>
          <w:b w:val="0"/>
          <w:bCs w:val="0"/>
          <w:iCs w:val="0"/>
        </w:rPr>
        <w:commentReference w:id="71"/>
      </w:r>
      <w:bookmarkEnd w:id="70"/>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2" w:name="_Toc356475799"/>
      <w:r w:rsidRPr="00430CE8">
        <w:t>Analýza požadavků</w:t>
      </w:r>
      <w:bookmarkEnd w:id="72"/>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A461D7">
        <w:fldChar w:fldCharType="begin"/>
      </w:r>
      <w:r w:rsidR="00A840BA">
        <w:instrText xml:space="preserve"> REF _Ref355915704 \h </w:instrText>
      </w:r>
      <w:r w:rsidR="00A461D7">
        <w:fldChar w:fldCharType="separate"/>
      </w:r>
      <w:r w:rsidR="00B84DF4">
        <w:t xml:space="preserve">Obrázek </w:t>
      </w:r>
      <w:r w:rsidR="00B84DF4">
        <w:rPr>
          <w:noProof/>
        </w:rPr>
        <w:t>5</w:t>
      </w:r>
      <w:r w:rsidR="00B84DF4">
        <w:t>.</w:t>
      </w:r>
      <w:r w:rsidR="00B84DF4">
        <w:rPr>
          <w:noProof/>
        </w:rPr>
        <w:t>1</w:t>
      </w:r>
      <w:r w:rsidR="00A461D7">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2"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3" w:name="_Ref355915704"/>
      <w:r>
        <w:t>Obrázek</w:t>
      </w:r>
      <w:r w:rsidR="0040208B">
        <w:t xml:space="preserve"> </w:t>
      </w:r>
      <w:fldSimple w:instr=" STYLEREF 1 \s ">
        <w:r w:rsidR="00A45AD4">
          <w:rPr>
            <w:noProof/>
          </w:rPr>
          <w:t>5</w:t>
        </w:r>
      </w:fldSimple>
      <w:r w:rsidR="00A45AD4">
        <w:t>.</w:t>
      </w:r>
      <w:fldSimple w:instr=" SEQ Obrázek \* ARABIC \s 1 ">
        <w:r w:rsidR="00A45AD4">
          <w:rPr>
            <w:noProof/>
          </w:rPr>
          <w:t>1</w:t>
        </w:r>
      </w:fldSimple>
      <w:bookmarkEnd w:id="73"/>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4" w:name="_Ref355912742"/>
      <w:bookmarkStart w:id="75" w:name="_Ref355912747"/>
      <w:bookmarkStart w:id="76" w:name="_Toc356475800"/>
      <w:r>
        <w:lastRenderedPageBreak/>
        <w:t>Realizace modelu konferenčního systému</w:t>
      </w:r>
      <w:bookmarkEnd w:id="74"/>
      <w:bookmarkEnd w:id="75"/>
      <w:bookmarkEnd w:id="76"/>
    </w:p>
    <w:p w:rsidR="009168C8" w:rsidRDefault="0050085F" w:rsidP="008D0E8A">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7"/>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A461D7">
        <w:fldChar w:fldCharType="begin"/>
      </w:r>
      <w:r w:rsidR="00C610CF">
        <w:instrText xml:space="preserve"> REF _Ref355886177 \r \h </w:instrText>
      </w:r>
      <w:r w:rsidR="00A461D7">
        <w:fldChar w:fldCharType="separate"/>
      </w:r>
      <w:r w:rsidR="00B84DF4">
        <w:t>8</w:t>
      </w:r>
      <w:r w:rsidR="00A461D7">
        <w:fldChar w:fldCharType="end"/>
      </w:r>
      <w:r w:rsidR="00C610CF">
        <w:t xml:space="preserve"> ukážeme test </w:t>
      </w:r>
      <w:r w:rsidR="003C41EA">
        <w:t>reakce modelu na zasílané zprávy.</w:t>
      </w:r>
      <w:commentRangeEnd w:id="77"/>
      <w:r w:rsidR="003C41EA">
        <w:rPr>
          <w:rStyle w:val="Odkaznakoment"/>
        </w:rPr>
        <w:commentReference w:id="77"/>
      </w:r>
    </w:p>
    <w:p w:rsidR="004F77CF" w:rsidRDefault="003C41EA" w:rsidP="008D0E8A">
      <w:pPr>
        <w:pStyle w:val="Odstavecdal"/>
      </w:pPr>
      <w:r>
        <w:t xml:space="preserve">V další fázi provedeme nasazení modelu systému do </w:t>
      </w:r>
      <w:commentRangeStart w:id="78"/>
      <w:r>
        <w:t>reálné aplikace</w:t>
      </w:r>
      <w:commentRangeEnd w:id="78"/>
      <w:r w:rsidR="00492047">
        <w:rPr>
          <w:rStyle w:val="Odkaznakoment"/>
        </w:rPr>
        <w:commentReference w:id="78"/>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A461D7">
        <w:fldChar w:fldCharType="begin"/>
      </w:r>
      <w:r w:rsidR="00492047">
        <w:instrText xml:space="preserve"> REF _Ref355886177 \r \h </w:instrText>
      </w:r>
      <w:r w:rsidR="00A461D7">
        <w:fldChar w:fldCharType="separate"/>
      </w:r>
      <w:r w:rsidR="00B84DF4">
        <w:t>8</w:t>
      </w:r>
      <w:r w:rsidR="00A461D7">
        <w:fldChar w:fldCharType="end"/>
      </w:r>
      <w:r w:rsidR="00492047">
        <w:t>. Poté</w:t>
      </w:r>
      <w:r>
        <w:t xml:space="preserve"> v</w:t>
      </w:r>
      <w:r w:rsidR="00492047">
        <w:t>ytvoříme</w:t>
      </w:r>
      <w:r w:rsidR="00A5098F">
        <w:t xml:space="preserve"> jednoduché uživatelské rozhraní, popsané v </w:t>
      </w:r>
      <w:commentRangeStart w:id="79"/>
      <w:r w:rsidR="00A5098F">
        <w:t>kapitol</w:t>
      </w:r>
      <w:r w:rsidR="001928C0">
        <w:t xml:space="preserve">e </w:t>
      </w:r>
      <w:commentRangeEnd w:id="79"/>
      <w:r w:rsidR="00C610CF">
        <w:rPr>
          <w:rStyle w:val="Odkaznakoment"/>
        </w:rPr>
        <w:commentReference w:id="79"/>
      </w:r>
      <w:r w:rsidR="00A461D7">
        <w:fldChar w:fldCharType="begin"/>
      </w:r>
      <w:r w:rsidR="001928C0">
        <w:instrText xml:space="preserve"> REF _Ref355913379 \r \h </w:instrText>
      </w:r>
      <w:r w:rsidR="00A461D7">
        <w:fldChar w:fldCharType="separate"/>
      </w:r>
      <w:r w:rsidR="00B84DF4">
        <w:t>7.2</w:t>
      </w:r>
      <w:r w:rsidR="00A461D7">
        <w:fldChar w:fldCharType="end"/>
      </w:r>
      <w:r w:rsidR="00492047">
        <w:t>.</w:t>
      </w:r>
    </w:p>
    <w:p w:rsidR="00517E08" w:rsidRPr="00517E08" w:rsidRDefault="003D3177" w:rsidP="008D0E8A">
      <w:pPr>
        <w:pStyle w:val="Odstavecdal"/>
      </w:pPr>
      <w:commentRangeStart w:id="80"/>
      <w:r w:rsidRPr="003D3177">
        <w:t>Pro možnost pozdějšího využití výsledků práce v jiných rozšiřujících projektech, nebo studiích, budou zdrojové kódy modelu, uživatelské prostředí a diagramy psány v anglickém jazyce.</w:t>
      </w:r>
      <w:commentRangeEnd w:id="80"/>
      <w:r w:rsidRPr="003D3177">
        <w:commentReference w:id="80"/>
      </w:r>
    </w:p>
    <w:p w:rsidR="00A01228" w:rsidRDefault="00A01228" w:rsidP="008D0E8A">
      <w:pPr>
        <w:pStyle w:val="Nadpis2"/>
      </w:pPr>
      <w:bookmarkStart w:id="81" w:name="_Ref356439177"/>
      <w:bookmarkStart w:id="82" w:name="_Toc356475801"/>
      <w:r>
        <w:t>Návrh tříd</w:t>
      </w:r>
      <w:bookmarkEnd w:id="81"/>
      <w:bookmarkEnd w:id="82"/>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3"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3" w:name="_Ref355900773"/>
      <w:r>
        <w:t>Obrázek</w:t>
      </w:r>
      <w:r w:rsidR="00AE5348">
        <w:t xml:space="preserve"> </w:t>
      </w:r>
      <w:fldSimple w:instr=" STYLEREF 1 \s ">
        <w:r w:rsidR="00A45AD4">
          <w:rPr>
            <w:noProof/>
          </w:rPr>
          <w:t>6</w:t>
        </w:r>
      </w:fldSimple>
      <w:r w:rsidR="00A45AD4">
        <w:t>.</w:t>
      </w:r>
      <w:fldSimple w:instr=" SEQ Obrázek \* ARABIC \s 1 ">
        <w:r w:rsidR="00A45AD4">
          <w:rPr>
            <w:noProof/>
          </w:rPr>
          <w:t>1</w:t>
        </w:r>
      </w:fldSimple>
      <w:bookmarkEnd w:id="83"/>
      <w:r w:rsidR="00AE5348">
        <w:t xml:space="preserve"> </w:t>
      </w:r>
      <w:r w:rsidR="00AE5348" w:rsidRPr="008756AD">
        <w:t>Konceptuální diagram tříd znázorňující vazby mezi objekty systému.</w:t>
      </w:r>
    </w:p>
    <w:p w:rsidR="005C0DE2" w:rsidRDefault="00A461D7"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A461D7">
        <w:fldChar w:fldCharType="begin"/>
      </w:r>
      <w:r>
        <w:instrText xml:space="preserve"> REF _Ref355900583 \r \h </w:instrText>
      </w:r>
      <w:r w:rsidR="00A461D7">
        <w:fldChar w:fldCharType="separate"/>
      </w:r>
      <w:r w:rsidR="00B84DF4">
        <w:t>7.1</w:t>
      </w:r>
      <w:r w:rsidR="00A461D7">
        <w:fldChar w:fldCharType="end"/>
      </w:r>
      <w:r>
        <w:t>.</w:t>
      </w:r>
    </w:p>
    <w:p w:rsidR="00A01228" w:rsidRDefault="00A01228" w:rsidP="008D0E8A">
      <w:pPr>
        <w:pStyle w:val="Nadpis2"/>
      </w:pPr>
      <w:bookmarkStart w:id="84" w:name="_Ref356170075"/>
      <w:bookmarkStart w:id="85" w:name="_Toc356475802"/>
      <w:r>
        <w:t>Konverze diagramu tříd do objekto</w:t>
      </w:r>
      <w:r w:rsidR="0057294C">
        <w:t>vě or</w:t>
      </w:r>
      <w:r>
        <w:t xml:space="preserve">ientovaných </w:t>
      </w:r>
      <w:proofErr w:type="spellStart"/>
      <w:r>
        <w:t>Petriho</w:t>
      </w:r>
      <w:proofErr w:type="spellEnd"/>
      <w:r>
        <w:t xml:space="preserve"> sítí</w:t>
      </w:r>
      <w:bookmarkEnd w:id="84"/>
      <w:bookmarkEnd w:id="85"/>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8D0E8A">
      <w:pPr>
        <w:pStyle w:val="Odstavecdal"/>
      </w:pPr>
      <w:commentRangeStart w:id="86"/>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6"/>
      <w:r>
        <w:rPr>
          <w:rStyle w:val="Odkaznakoment"/>
        </w:rPr>
        <w:commentReference w:id="86"/>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A461D7">
        <w:fldChar w:fldCharType="begin"/>
      </w:r>
      <w:r w:rsidR="001928C0">
        <w:instrText xml:space="preserve"> REF _Ref355913379 \r \h </w:instrText>
      </w:r>
      <w:r w:rsidR="00A461D7">
        <w:fldChar w:fldCharType="separate"/>
      </w:r>
      <w:r w:rsidR="00B84DF4">
        <w:t>7.2</w:t>
      </w:r>
      <w:r w:rsidR="00A461D7">
        <w:fldChar w:fldCharType="end"/>
      </w:r>
      <w:r w:rsidR="00DC2E48">
        <w:t>.</w:t>
      </w:r>
    </w:p>
    <w:p w:rsidR="00263F6C" w:rsidRPr="00DC2E48" w:rsidRDefault="000224DD" w:rsidP="008D0E8A">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7" w:name="_Toc356475803"/>
      <w:proofErr w:type="spellStart"/>
      <w:r>
        <w:t>Conference</w:t>
      </w:r>
      <w:bookmarkEnd w:id="87"/>
      <w:proofErr w:type="spellEnd"/>
    </w:p>
    <w:p w:rsidR="00CA07E7" w:rsidRDefault="00B51437" w:rsidP="008D0E8A">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D0E8A">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D0E8A">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8D0E8A">
      <w:pPr>
        <w:pStyle w:val="Odstavecdal"/>
        <w:numPr>
          <w:ilvl w:val="0"/>
          <w:numId w:val="15"/>
        </w:numPr>
      </w:pPr>
      <w:proofErr w:type="spellStart"/>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8D0E8A">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8D0E8A">
      <w:pPr>
        <w:pStyle w:val="Nadpis3"/>
      </w:pPr>
      <w:bookmarkStart w:id="88" w:name="_Toc356475804"/>
      <w:proofErr w:type="spellStart"/>
      <w:r>
        <w:t>Location</w:t>
      </w:r>
      <w:bookmarkEnd w:id="88"/>
      <w:proofErr w:type="spellEnd"/>
    </w:p>
    <w:p w:rsidR="00494BDE" w:rsidRDefault="00466775" w:rsidP="008D0E8A">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8D0E8A">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8D0E8A">
      <w:pPr>
        <w:pStyle w:val="Nadpis3"/>
      </w:pPr>
      <w:bookmarkStart w:id="89" w:name="_Toc356475805"/>
      <w:proofErr w:type="spellStart"/>
      <w:r>
        <w:t>Member</w:t>
      </w:r>
      <w:bookmarkEnd w:id="89"/>
      <w:proofErr w:type="spellEnd"/>
    </w:p>
    <w:p w:rsidR="00494BDE" w:rsidRDefault="00494BDE" w:rsidP="008D0E8A">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8D0E8A">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90" w:name="_Toc356475806"/>
      <w:proofErr w:type="spellStart"/>
      <w:r>
        <w:t>Paper</w:t>
      </w:r>
      <w:bookmarkEnd w:id="90"/>
      <w:proofErr w:type="spellEnd"/>
    </w:p>
    <w:p w:rsidR="00D47766" w:rsidRDefault="00D47766" w:rsidP="008D0E8A">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8D0E8A">
      <w:pPr>
        <w:pStyle w:val="Odstavecdal"/>
        <w:numPr>
          <w:ilvl w:val="0"/>
          <w:numId w:val="15"/>
        </w:numPr>
      </w:pPr>
      <w:proofErr w:type="spellStart"/>
      <w:r>
        <w:rPr>
          <w:rFonts w:ascii="Courier New" w:hAnsi="Courier New" w:cs="Courier New"/>
        </w:rPr>
        <w:lastRenderedPageBreak/>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8D0E8A">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8D0E8A">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91" w:name="_Toc356475807"/>
      <w:proofErr w:type="spellStart"/>
      <w:r>
        <w:t>Review</w:t>
      </w:r>
      <w:bookmarkEnd w:id="91"/>
      <w:proofErr w:type="spellEnd"/>
    </w:p>
    <w:p w:rsidR="00746459" w:rsidRDefault="00746459" w:rsidP="008D0E8A">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8D0E8A">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2" w:name="_Toc356475808"/>
      <w:r>
        <w:lastRenderedPageBreak/>
        <w:t>Nasazení modelu</w:t>
      </w:r>
      <w:r w:rsidR="0064386F">
        <w:t xml:space="preserve"> </w:t>
      </w:r>
      <w:r>
        <w:t>systému</w:t>
      </w:r>
      <w:bookmarkEnd w:id="92"/>
    </w:p>
    <w:p w:rsidR="0064359B" w:rsidRPr="0064359B" w:rsidRDefault="00C40883" w:rsidP="008D0E8A">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A461D7">
        <w:fldChar w:fldCharType="begin"/>
      </w:r>
      <w:r w:rsidR="00E8571D">
        <w:instrText xml:space="preserve"> REF _Ref355913379 \r \h </w:instrText>
      </w:r>
      <w:r w:rsidR="00A461D7">
        <w:fldChar w:fldCharType="separate"/>
      </w:r>
      <w:r w:rsidR="00B84DF4">
        <w:t>7.2</w:t>
      </w:r>
      <w:r w:rsidR="00A461D7">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A461D7">
        <w:fldChar w:fldCharType="begin"/>
      </w:r>
      <w:r w:rsidR="00B31A5A">
        <w:instrText xml:space="preserve"> REF _Ref355912747 \r \h </w:instrText>
      </w:r>
      <w:r w:rsidR="00A461D7">
        <w:fldChar w:fldCharType="separate"/>
      </w:r>
      <w:r w:rsidR="00B84DF4">
        <w:t>6</w:t>
      </w:r>
      <w:r w:rsidR="00A461D7">
        <w:fldChar w:fldCharType="end"/>
      </w:r>
      <w:r>
        <w:t xml:space="preserve"> společně s</w:t>
      </w:r>
      <w:r w:rsidR="00324CD0">
        <w:t>e</w:t>
      </w:r>
      <w:r>
        <w:t xml:space="preserve"> </w:t>
      </w:r>
      <w:r w:rsidR="00324CD0">
        <w:t xml:space="preserve">řídícími </w:t>
      </w:r>
      <w:r>
        <w:t xml:space="preserve">OOPN sítěmi, o kterých si povíme v kapitole </w:t>
      </w:r>
      <w:r w:rsidR="00A461D7">
        <w:fldChar w:fldCharType="begin"/>
      </w:r>
      <w:r>
        <w:instrText xml:space="preserve"> REF _Ref356435135 \r \h </w:instrText>
      </w:r>
      <w:r w:rsidR="00A461D7">
        <w:fldChar w:fldCharType="separate"/>
      </w:r>
      <w:r w:rsidR="00B84DF4">
        <w:t>7.1</w:t>
      </w:r>
      <w:r w:rsidR="00A461D7">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A461D7">
        <w:fldChar w:fldCharType="begin"/>
      </w:r>
      <w:r w:rsidR="00DB49C1">
        <w:instrText xml:space="preserve"> REF _Ref355913379 \r \h </w:instrText>
      </w:r>
      <w:r w:rsidR="00A461D7">
        <w:fldChar w:fldCharType="separate"/>
      </w:r>
      <w:r w:rsidR="00B84DF4">
        <w:t>7.2</w:t>
      </w:r>
      <w:r w:rsidR="00A461D7">
        <w:fldChar w:fldCharType="end"/>
      </w:r>
      <w:r w:rsidR="00DB49C1">
        <w:t>.</w:t>
      </w:r>
    </w:p>
    <w:p w:rsidR="00941D3D" w:rsidRDefault="00324CD0" w:rsidP="008D0E8A">
      <w:pPr>
        <w:pStyle w:val="Nadpis2"/>
      </w:pPr>
      <w:bookmarkStart w:id="93" w:name="_Ref355900583"/>
      <w:bookmarkStart w:id="94" w:name="_Ref356435135"/>
      <w:bookmarkStart w:id="95" w:name="_Toc356475809"/>
      <w:r>
        <w:t xml:space="preserve">Řídící </w:t>
      </w:r>
      <w:commentRangeStart w:id="96"/>
      <w:r w:rsidR="000F23A8">
        <w:t>sítě</w:t>
      </w:r>
      <w:bookmarkEnd w:id="93"/>
      <w:commentRangeEnd w:id="96"/>
      <w:r w:rsidR="00E1064A">
        <w:rPr>
          <w:rStyle w:val="Odkaznakoment"/>
          <w:rFonts w:cs="Times New Roman"/>
          <w:b w:val="0"/>
          <w:bCs w:val="0"/>
          <w:iCs w:val="0"/>
        </w:rPr>
        <w:commentReference w:id="96"/>
      </w:r>
      <w:bookmarkEnd w:id="94"/>
      <w:bookmarkEnd w:id="95"/>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A461D7">
        <w:fldChar w:fldCharType="begin"/>
      </w:r>
      <w:r>
        <w:instrText xml:space="preserve"> REF _Ref355912742 \r \h </w:instrText>
      </w:r>
      <w:r w:rsidR="00A461D7">
        <w:fldChar w:fldCharType="separate"/>
      </w:r>
      <w:r w:rsidR="00B84DF4">
        <w:t>6</w:t>
      </w:r>
      <w:r w:rsidR="00A461D7">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A461D7">
        <w:fldChar w:fldCharType="begin"/>
      </w:r>
      <w:r w:rsidR="00F42379">
        <w:instrText xml:space="preserve"> REF _Ref356439177 \r \h </w:instrText>
      </w:r>
      <w:r w:rsidR="00A461D7">
        <w:fldChar w:fldCharType="separate"/>
      </w:r>
      <w:r w:rsidR="00B84DF4">
        <w:t>6.1</w:t>
      </w:r>
      <w:r w:rsidR="00A461D7">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7"/>
      <w:proofErr w:type="spellStart"/>
      <w:r w:rsidR="00F42379">
        <w:rPr>
          <w:i/>
        </w:rPr>
        <w:t>SystemNet</w:t>
      </w:r>
      <w:proofErr w:type="spellEnd"/>
      <w:r w:rsidR="00F42379">
        <w:t xml:space="preserve"> </w:t>
      </w:r>
      <w:commentRangeEnd w:id="97"/>
      <w:r w:rsidR="00C8363B">
        <w:rPr>
          <w:rStyle w:val="Odkaznakoment"/>
        </w:rPr>
        <w:commentReference w:id="97"/>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8" w:name="_Toc356475810"/>
      <w:proofErr w:type="spellStart"/>
      <w:r>
        <w:t>SystemNet</w:t>
      </w:r>
      <w:bookmarkEnd w:id="98"/>
      <w:proofErr w:type="spellEnd"/>
    </w:p>
    <w:p w:rsidR="00791E5B" w:rsidRDefault="00791E5B" w:rsidP="008D0E8A">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9"/>
      <w:proofErr w:type="spellStart"/>
      <w:r>
        <w:t>singleton</w:t>
      </w:r>
      <w:commentRangeEnd w:id="99"/>
      <w:proofErr w:type="spellEnd"/>
      <w:r>
        <w:rPr>
          <w:rStyle w:val="Znakapoznpodarou"/>
        </w:rPr>
        <w:footnoteReference w:id="9"/>
      </w:r>
      <w:r>
        <w:rPr>
          <w:rStyle w:val="Odkaznakoment"/>
        </w:rPr>
        <w:commentReference w:id="99"/>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8D0E8A">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8D0E8A">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8D0E8A">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proofErr w:type="spellStart"/>
      <w:r>
        <w:rPr>
          <w:rFonts w:ascii="Courier New" w:hAnsi="Courier New" w:cs="Courier New"/>
        </w:rPr>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8D0E8A">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8D0E8A">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8D0E8A">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8D0E8A">
      <w:pPr>
        <w:pStyle w:val="Odstavecdal"/>
      </w:pPr>
    </w:p>
    <w:p w:rsidR="00324CD0" w:rsidRDefault="00324CD0" w:rsidP="008D0E8A">
      <w:pPr>
        <w:pStyle w:val="Nadpis3"/>
      </w:pPr>
      <w:bookmarkStart w:id="100" w:name="_Toc356475811"/>
      <w:proofErr w:type="spellStart"/>
      <w:r>
        <w:t>User</w:t>
      </w:r>
      <w:r w:rsidR="00967FBA">
        <w:t>Net</w:t>
      </w:r>
      <w:bookmarkEnd w:id="100"/>
      <w:proofErr w:type="spellEnd"/>
    </w:p>
    <w:p w:rsidR="00555A02" w:rsidRDefault="00555A02" w:rsidP="008D0E8A">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8D0E8A">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8D0E8A">
      <w:pPr>
        <w:pStyle w:val="Nadpis3"/>
      </w:pPr>
      <w:bookmarkStart w:id="101" w:name="_Toc356475812"/>
      <w:proofErr w:type="spellStart"/>
      <w:r>
        <w:t>AdminNet</w:t>
      </w:r>
      <w:bookmarkEnd w:id="101"/>
      <w:proofErr w:type="spellEnd"/>
    </w:p>
    <w:p w:rsidR="00F463E6" w:rsidRPr="00F463E6" w:rsidRDefault="00967FBA" w:rsidP="008D0E8A">
      <w:pPr>
        <w:pStyle w:val="Nadpis3"/>
      </w:pPr>
      <w:bookmarkStart w:id="102" w:name="_Toc356475813"/>
      <w:proofErr w:type="spellStart"/>
      <w:r>
        <w:t>AuthorNet</w:t>
      </w:r>
      <w:bookmarkEnd w:id="102"/>
      <w:proofErr w:type="spellEnd"/>
    </w:p>
    <w:p w:rsidR="00967FBA" w:rsidRDefault="00967FBA" w:rsidP="008D0E8A">
      <w:pPr>
        <w:pStyle w:val="Nadpis3"/>
      </w:pPr>
      <w:bookmarkStart w:id="103" w:name="_Toc356475814"/>
      <w:proofErr w:type="spellStart"/>
      <w:r>
        <w:t>ReviewerNet</w:t>
      </w:r>
      <w:bookmarkEnd w:id="103"/>
      <w:proofErr w:type="spellEnd"/>
    </w:p>
    <w:p w:rsidR="00F463E6" w:rsidRPr="00F463E6" w:rsidRDefault="00F463E6" w:rsidP="008D0E8A">
      <w:pPr>
        <w:pStyle w:val="Odstavecprvn"/>
      </w:pPr>
    </w:p>
    <w:p w:rsidR="007A798E" w:rsidRDefault="007A798E" w:rsidP="008D0E8A">
      <w:pPr>
        <w:pStyle w:val="Nadpis2"/>
      </w:pPr>
      <w:bookmarkStart w:id="104" w:name="_Ref355913379"/>
      <w:bookmarkStart w:id="105" w:name="_Toc356475815"/>
      <w:r>
        <w:lastRenderedPageBreak/>
        <w:t>Uživatelské rozhraní</w:t>
      </w:r>
      <w:bookmarkEnd w:id="104"/>
      <w:bookmarkEnd w:id="105"/>
    </w:p>
    <w:p w:rsidR="00554353" w:rsidRDefault="00554353" w:rsidP="008D0E8A">
      <w:pPr>
        <w:pStyle w:val="Odstavecprvn"/>
      </w:pPr>
      <w:r>
        <w:t xml:space="preserve">** Něco o </w:t>
      </w:r>
      <w:proofErr w:type="spellStart"/>
      <w:r>
        <w:t>Seaside</w:t>
      </w:r>
      <w:proofErr w:type="spellEnd"/>
      <w:r>
        <w:t xml:space="preserve"> a že systém bude </w:t>
      </w:r>
      <w:r w:rsidR="000D790C">
        <w:t>přístupný jako webová aplikace.</w:t>
      </w:r>
      <w:r>
        <w:t>**</w:t>
      </w:r>
    </w:p>
    <w:p w:rsidR="000D790C" w:rsidRDefault="000D790C" w:rsidP="008D0E8A">
      <w:pPr>
        <w:pStyle w:val="Odstavecdal"/>
      </w:pPr>
      <w:r>
        <w:t>** komponentní přístup **</w:t>
      </w:r>
    </w:p>
    <w:p w:rsidR="00F529EA" w:rsidRDefault="00920554" w:rsidP="008D0E8A">
      <w:pPr>
        <w:pStyle w:val="Odstavecdal"/>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7C11DC" w:rsidRDefault="007C11DC" w:rsidP="008D0E8A">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t>backtracking</w:t>
      </w:r>
      <w:r w:rsidR="009A23BC">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 </w:t>
      </w:r>
      <w:r w:rsidR="00E05DA0">
        <w:t xml:space="preserve">Oproti jiným </w:t>
      </w:r>
      <w:proofErr w:type="spellStart"/>
      <w:r w:rsidR="00E05DA0">
        <w:t>frameworkům</w:t>
      </w:r>
      <w:proofErr w:type="spellEnd"/>
      <w:r w:rsidR="00E05DA0">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 přičemž historie adres reflektuje to dat a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Pr>
          <w:rFonts w:ascii="Courier New" w:hAnsi="Courier New" w:cs="Courier New"/>
          <w:i/>
        </w:rPr>
        <w:t>html</w:t>
      </w:r>
      <w:proofErr w:type="spellEnd"/>
      <w:r w:rsidRPr="00C26566">
        <w:t>, pravděpodobně nejdůležitější metoda</w:t>
      </w:r>
      <w:r>
        <w:t xml:space="preserve"> v </w:t>
      </w:r>
      <w:proofErr w:type="spellStart"/>
      <w:r>
        <w:t>Seaside</w:t>
      </w:r>
      <w:proofErr w:type="spellEnd"/>
      <w:r>
        <w:t>.</w:t>
      </w:r>
    </w:p>
    <w:p w:rsidR="00C26566" w:rsidRDefault="00C26566" w:rsidP="008D0E8A">
      <w:pPr>
        <w:pStyle w:val="Odstavecdal"/>
        <w:numPr>
          <w:ilvl w:val="0"/>
          <w:numId w:val="21"/>
        </w:numPr>
      </w:pPr>
      <w:r>
        <w:t>Čekání na uživatelský vstup, kterým může být např. kliknutí na odkaz, potvrzení formuláře. Každá akce má svou definovanou reakci.</w:t>
      </w:r>
    </w:p>
    <w:p w:rsidR="00B43635" w:rsidRDefault="00C26566" w:rsidP="008D0E8A">
      <w:pPr>
        <w:pStyle w:val="Odstavecdal"/>
        <w:numPr>
          <w:ilvl w:val="0"/>
          <w:numId w:val="21"/>
        </w:numPr>
      </w:pPr>
      <w:r>
        <w:t>Obsloužení provedené akc</w:t>
      </w:r>
      <w:r w:rsidR="00B43635">
        <w:t>e, kterým může být změna stavu systému nebo komponenty, nebo také volání jiné komponenty.</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t xml:space="preserve">, které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navrácení řízení může proběhnout také předání </w:t>
      </w:r>
      <w:r w:rsidR="00BD6023">
        <w:t xml:space="preserve">hodnoty, třeba </w:t>
      </w:r>
      <w:r w:rsidR="00885943">
        <w:t>výsledku běhu komponenty.</w:t>
      </w:r>
      <w:r w:rsidR="00BD6023">
        <w:t xml:space="preserve"> Stav systému je takto zachycen stavem všech dílčích komponent.</w:t>
      </w:r>
    </w:p>
    <w:p w:rsidR="00F45F96" w:rsidRDefault="00BD6023" w:rsidP="008D0E8A">
      <w:pPr>
        <w:pStyle w:val="Odstavecdal"/>
      </w:pPr>
      <w:r>
        <w:t xml:space="preserve">Výše popsané chování </w:t>
      </w:r>
      <w:r w:rsidR="00C826E3">
        <w:t xml:space="preserve">si nyní </w:t>
      </w:r>
      <w:r>
        <w:t xml:space="preserve">budeme demonstrovat na příkladu </w:t>
      </w:r>
      <w:r w:rsidR="00E73417">
        <w:t xml:space="preserve">přihlášení se do systému. </w:t>
      </w:r>
      <w:r w:rsidR="00C826E3">
        <w:t xml:space="preserve">Představme si tedy definici kořenové třídy </w:t>
      </w:r>
      <w:proofErr w:type="spellStart"/>
      <w:r w:rsidR="00C826E3">
        <w:rPr>
          <w:rFonts w:ascii="Courier New" w:hAnsi="Courier New" w:cs="Courier New"/>
        </w:rPr>
        <w:t>WALogin</w:t>
      </w:r>
      <w:proofErr w:type="spellEnd"/>
      <w:r w:rsidR="00B211D7">
        <w:t xml:space="preserve">, která říká, že bude odvozena od třídy </w:t>
      </w:r>
      <w:proofErr w:type="spellStart"/>
      <w:r w:rsidR="00B211D7">
        <w:rPr>
          <w:rFonts w:ascii="Courier New" w:hAnsi="Courier New" w:cs="Courier New"/>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později. Poslední řádek určuje kategorii</w:t>
      </w:r>
      <w:r w:rsidR="00146F53">
        <w:rPr>
          <w:rStyle w:val="Znakapoznpodarou"/>
        </w:rPr>
        <w:footnoteReference w:id="12"/>
      </w:r>
      <w:r w:rsidR="00146F53">
        <w:t>, kde se 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může být kořenová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8D0E8A" w:rsidRDefault="001630F3" w:rsidP="008D0E8A">
      <w:pPr>
        <w:pStyle w:val="Codeblock"/>
      </w:pPr>
      <w:proofErr w:type="spellStart"/>
      <w:r>
        <w:lastRenderedPageBreak/>
        <w:t>WAComponent</w:t>
      </w:r>
      <w:proofErr w:type="spellEnd"/>
      <w:r>
        <w:t xml:space="preserve"> </w:t>
      </w:r>
      <w:proofErr w:type="spellStart"/>
      <w:r>
        <w:t>subclass</w:t>
      </w:r>
      <w:proofErr w:type="spellEnd"/>
      <w:r>
        <w:t>: #</w:t>
      </w:r>
      <w:proofErr w:type="spellStart"/>
      <w:r>
        <w:t>WALogin</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rsidR="00F45F96">
        <w:br/>
      </w:r>
      <w:r>
        <w:br/>
      </w:r>
      <w:proofErr w:type="spellStart"/>
      <w:r>
        <w:t>canBeRoot</w:t>
      </w:r>
      <w:proofErr w:type="spellEnd"/>
      <w:r>
        <w:br/>
      </w:r>
      <w:r>
        <w:tab/>
      </w:r>
      <w:r>
        <w:rPr>
          <w:lang w:val="en-US"/>
        </w:rPr>
        <w:t xml:space="preserve">^ </w:t>
      </w:r>
      <w:proofErr w:type="spellStart"/>
      <w:r>
        <w:t>true</w:t>
      </w:r>
      <w:proofErr w:type="spellEnd"/>
      <w:r>
        <w:t>.</w:t>
      </w:r>
    </w:p>
    <w:p w:rsidR="001630F3" w:rsidRPr="00A241AA" w:rsidRDefault="001630F3" w:rsidP="008D0E8A">
      <w:pPr>
        <w:pStyle w:val="Odstavecdal"/>
      </w:pPr>
      <w:r>
        <w:t xml:space="preserve">Pro inicializačního nastavení instance nám je poskytnuta metoda </w:t>
      </w:r>
      <w:proofErr w:type="spellStart"/>
      <w:r>
        <w:t>initialize</w:t>
      </w:r>
      <w:proofErr w:type="spellEnd"/>
      <w:r>
        <w:t xml:space="preserve">, kterou ale prozatím nebudeme využívat. Pustíme se nyní do vytvoření obsahu stránky, tedy definice metody </w:t>
      </w:r>
      <w:proofErr w:type="spellStart"/>
      <w:r>
        <w:t>renderContentOn</w:t>
      </w:r>
      <w:proofErr w:type="spellEnd"/>
      <w:r>
        <w:t>:</w:t>
      </w:r>
      <w:proofErr w:type="spellStart"/>
      <w:r>
        <w:rPr>
          <w:i/>
        </w:rPr>
        <w:t>html</w:t>
      </w:r>
      <w:proofErr w:type="spellEnd"/>
      <w:r>
        <w:t xml:space="preserve"> která je v následujícím úryvku kódu.</w:t>
      </w:r>
    </w:p>
    <w:p w:rsidR="008D0E8A" w:rsidRDefault="001630F3" w:rsidP="008D0E8A">
      <w:pPr>
        <w:pStyle w:val="Codeblock"/>
      </w:pPr>
      <w:proofErr w:type="spellStart"/>
      <w:r>
        <w:t>renderContentOn</w:t>
      </w:r>
      <w:proofErr w:type="spellEnd"/>
      <w:r>
        <w:t xml:space="preserve">: </w:t>
      </w:r>
      <w:proofErr w:type="spellStart"/>
      <w:r w:rsidRPr="003E5A8B">
        <w:rPr>
          <w:i/>
        </w:rPr>
        <w:t>html</w:t>
      </w:r>
      <w:proofErr w:type="spellEnd"/>
      <w:r>
        <w:br/>
      </w:r>
      <w:r>
        <w:tab/>
      </w:r>
      <w:proofErr w:type="spellStart"/>
      <w:r w:rsidRPr="003E5A8B">
        <w:rPr>
          <w:i/>
        </w:rPr>
        <w:t>html</w:t>
      </w:r>
      <w:proofErr w:type="spellEnd"/>
      <w:r>
        <w:t xml:space="preserve"> </w:t>
      </w:r>
      <w:proofErr w:type="spellStart"/>
      <w:r>
        <w:t>heading</w:t>
      </w:r>
      <w:proofErr w:type="spellEnd"/>
      <w:r>
        <w:t>: '</w:t>
      </w:r>
      <w:proofErr w:type="spellStart"/>
      <w:r>
        <w:t>Login</w:t>
      </w:r>
      <w:proofErr w:type="spellEnd"/>
      <w:r>
        <w:t>'.</w:t>
      </w:r>
      <w:r>
        <w:br/>
      </w:r>
      <w:r>
        <w:tab/>
      </w:r>
      <w:proofErr w:type="spellStart"/>
      <w:r>
        <w:rPr>
          <w:i/>
        </w:rPr>
        <w:t>html</w:t>
      </w:r>
      <w:proofErr w:type="spellEnd"/>
      <w:r>
        <w:t xml:space="preserve"> </w:t>
      </w:r>
      <w:proofErr w:type="spellStart"/>
      <w:r>
        <w:t>form</w:t>
      </w:r>
      <w:proofErr w:type="spellEnd"/>
      <w:r>
        <w:t>: [</w:t>
      </w:r>
      <w:r>
        <w:br/>
      </w:r>
      <w:r>
        <w:tab/>
      </w:r>
      <w:r>
        <w:tab/>
      </w:r>
      <w:proofErr w:type="spellStart"/>
      <w:r w:rsidRPr="004863CD">
        <w:rPr>
          <w:i/>
        </w:rPr>
        <w:t>html</w:t>
      </w:r>
      <w:proofErr w:type="spellEnd"/>
      <w:r>
        <w:t xml:space="preserve"> text: '</w:t>
      </w:r>
      <w:proofErr w:type="spellStart"/>
      <w:r>
        <w:t>Name</w:t>
      </w:r>
      <w:proofErr w:type="spellEnd"/>
      <w:r>
        <w:t>'.</w:t>
      </w:r>
      <w:r>
        <w:br/>
      </w:r>
      <w:r>
        <w:tab/>
      </w:r>
      <w:r>
        <w:tab/>
      </w:r>
      <w:proofErr w:type="spellStart"/>
      <w:r w:rsidRPr="004863CD">
        <w:rPr>
          <w:i/>
        </w:rPr>
        <w:t>html</w:t>
      </w:r>
      <w:proofErr w:type="spellEnd"/>
      <w:r>
        <w:t xml:space="preserve"> </w:t>
      </w:r>
      <w:proofErr w:type="spellStart"/>
      <w:r>
        <w:t>textInput</w:t>
      </w:r>
      <w:proofErr w:type="spellEnd"/>
      <w:r>
        <w:br/>
      </w:r>
      <w:r>
        <w:tab/>
      </w:r>
      <w:r>
        <w:tab/>
      </w:r>
      <w:r>
        <w:tab/>
        <w:t>on:#</w:t>
      </w:r>
      <w:proofErr w:type="spellStart"/>
      <w:r>
        <w:t>name</w:t>
      </w:r>
      <w:proofErr w:type="spellEnd"/>
      <w:r>
        <w:t xml:space="preserve"> </w:t>
      </w:r>
      <w:proofErr w:type="spellStart"/>
      <w:r>
        <w:t>of</w:t>
      </w:r>
      <w:proofErr w:type="spellEnd"/>
      <w:r>
        <w:t xml:space="preserve">: </w:t>
      </w:r>
      <w:proofErr w:type="spellStart"/>
      <w:r>
        <w:t>self</w:t>
      </w:r>
      <w:proofErr w:type="spellEnd"/>
      <w:r>
        <w:t>.</w:t>
      </w:r>
      <w:r>
        <w:br/>
      </w:r>
      <w:r>
        <w:tab/>
      </w:r>
      <w:r>
        <w:tab/>
      </w:r>
      <w:proofErr w:type="spellStart"/>
      <w:r w:rsidRPr="004863CD">
        <w:rPr>
          <w:i/>
        </w:rPr>
        <w:t>html</w:t>
      </w:r>
      <w:proofErr w:type="spellEnd"/>
      <w:r>
        <w:t xml:space="preserve"> </w:t>
      </w:r>
      <w:proofErr w:type="spellStart"/>
      <w:r>
        <w:t>submitButton</w:t>
      </w:r>
      <w:proofErr w:type="spellEnd"/>
      <w:r>
        <w:br/>
      </w:r>
      <w:r>
        <w:tab/>
      </w:r>
      <w:r>
        <w:tab/>
      </w:r>
      <w:r>
        <w:tab/>
      </w:r>
      <w:proofErr w:type="spellStart"/>
      <w:r>
        <w:t>callback</w:t>
      </w:r>
      <w:proofErr w:type="spellEnd"/>
      <w:r>
        <w:t>:[</w:t>
      </w:r>
      <w:r>
        <w:br/>
      </w:r>
      <w:r>
        <w:tab/>
      </w:r>
      <w:r>
        <w:tab/>
      </w:r>
      <w:r>
        <w:tab/>
      </w:r>
      <w:proofErr w:type="spellStart"/>
      <w:r>
        <w:t>self</w:t>
      </w:r>
      <w:proofErr w:type="spellEnd"/>
      <w:r>
        <w:t xml:space="preserve"> </w:t>
      </w:r>
      <w:proofErr w:type="spellStart"/>
      <w:r>
        <w:t>call</w:t>
      </w:r>
      <w:proofErr w:type="spellEnd"/>
      <w:r>
        <w:t xml:space="preserve">: </w:t>
      </w:r>
      <w:proofErr w:type="spellStart"/>
      <w:r>
        <w:t>WALogged</w:t>
      </w:r>
      <w:proofErr w:type="spellEnd"/>
      <w:r>
        <w:t xml:space="preserve"> </w:t>
      </w:r>
      <w:proofErr w:type="spellStart"/>
      <w:r>
        <w:t>new</w:t>
      </w:r>
      <w:proofErr w:type="spellEnd"/>
      <w:r>
        <w:br/>
      </w:r>
      <w:r>
        <w:tab/>
      </w:r>
      <w:r>
        <w:tab/>
      </w:r>
      <w:r>
        <w:tab/>
        <w:t xml:space="preserve">]; </w:t>
      </w:r>
      <w:proofErr w:type="spellStart"/>
      <w:r>
        <w:t>with</w:t>
      </w:r>
      <w:proofErr w:type="spellEnd"/>
      <w:r>
        <w:t>: '</w:t>
      </w:r>
      <w:proofErr w:type="spellStart"/>
      <w:r>
        <w:t>Login</w:t>
      </w:r>
      <w:proofErr w:type="spellEnd"/>
      <w:r>
        <w:t>'.</w:t>
      </w:r>
      <w:r>
        <w:br/>
      </w:r>
      <w:r>
        <w:tab/>
        <w:t>]</w:t>
      </w:r>
      <w:r w:rsidR="008D0E8A">
        <w:br/>
      </w:r>
      <w:r>
        <w:br/>
      </w:r>
      <w:proofErr w:type="spellStart"/>
      <w:r>
        <w:t>name</w:t>
      </w:r>
      <w:proofErr w:type="spellEnd"/>
      <w:r>
        <w:br/>
      </w:r>
      <w:r>
        <w:tab/>
      </w:r>
      <w:r>
        <w:rPr>
          <w:lang w:val="en-US"/>
        </w:rPr>
        <w:t>^ name.</w:t>
      </w:r>
      <w:r>
        <w:br/>
      </w:r>
      <w:r>
        <w:br/>
      </w:r>
      <w:proofErr w:type="spellStart"/>
      <w:r>
        <w:t>name</w:t>
      </w:r>
      <w:proofErr w:type="spellEnd"/>
      <w:r>
        <w:t xml:space="preserve">: </w:t>
      </w:r>
      <w:proofErr w:type="spellStart"/>
      <w:r w:rsidRPr="00146F53">
        <w:rPr>
          <w:i/>
        </w:rPr>
        <w:t>aName</w:t>
      </w:r>
      <w:proofErr w:type="spellEnd"/>
      <w:r>
        <w:br/>
      </w:r>
      <w:r>
        <w:tab/>
      </w:r>
      <w:proofErr w:type="spellStart"/>
      <w:r>
        <w:t>name</w:t>
      </w:r>
      <w:proofErr w:type="spellEnd"/>
      <w:r>
        <w:t xml:space="preserve"> _ </w:t>
      </w:r>
      <w:proofErr w:type="spellStart"/>
      <w:r w:rsidRPr="001C5A05">
        <w:rPr>
          <w:i/>
        </w:rPr>
        <w:t>aName</w:t>
      </w:r>
      <w:proofErr w:type="spellEnd"/>
      <w:r w:rsidR="008D0E8A">
        <w:t>.</w:t>
      </w:r>
    </w:p>
    <w:p w:rsidR="00A241AA" w:rsidRDefault="001630F3" w:rsidP="008D0E8A">
      <w:pPr>
        <w:pStyle w:val="Odstavecdal"/>
      </w:pPr>
      <w:r>
        <w:t xml:space="preserve">Všimněme </w:t>
      </w:r>
      <w:r w:rsidR="00A241AA">
        <w:t xml:space="preserve">si, že tato metoda přijímá jeden parametr </w:t>
      </w:r>
      <w:proofErr w:type="spellStart"/>
      <w:r w:rsidR="00A241AA">
        <w:rPr>
          <w:rFonts w:ascii="Courier New" w:hAnsi="Courier New" w:cs="Courier New"/>
          <w:i/>
        </w:rPr>
        <w:t>html</w:t>
      </w:r>
      <w:proofErr w:type="spellEnd"/>
      <w:r w:rsidR="00A241AA">
        <w:t>, který reprezentuje zdrojový kód stránky</w:t>
      </w:r>
      <w:r w:rsidR="005A3FF8">
        <w:t xml:space="preserve"> v jazyce HTML</w:t>
      </w:r>
      <w:r w:rsidR="003F0784">
        <w:rPr>
          <w:rStyle w:val="Znakapoznpodarou"/>
        </w:rPr>
        <w:footnoteReference w:id="13"/>
      </w:r>
      <w:r w:rsidR="00A241AA">
        <w:t>. Obsah tvoříme zasíláním zpráv tomuto objektu</w:t>
      </w:r>
      <w:r w:rsidR="005A3FF8">
        <w:t>, přičemž v</w:t>
      </w:r>
      <w:r w:rsidR="00A241AA">
        <w:t>ýznam zpráv je často již ze zápisu pochopitelný, ale přesto si popíšeme alespoň ty</w:t>
      </w:r>
      <w:r w:rsidR="005A3FF8">
        <w:t xml:space="preserve"> zprávy</w:t>
      </w:r>
      <w:r w:rsidR="00A241AA">
        <w:t>, které budeme často využívat.</w:t>
      </w:r>
      <w:r w:rsidR="005A3FF8">
        <w:t xml:space="preserve"> První z nich je 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5A3FF8">
        <w:rPr>
          <w:rFonts w:ascii="Courier New" w:hAnsi="Courier New" w:cs="Courier New"/>
          <w:lang w:val="en-US"/>
        </w:rPr>
        <w:t>&lt;h1&gt;&lt;/h1&gt;</w:t>
      </w:r>
      <w:r w:rsidR="005A3FF8">
        <w:t xml:space="preserve">. Úroveň nadpisu lze specifikovat </w:t>
      </w:r>
      <w:commentRangeStart w:id="106"/>
      <w:r w:rsidR="005A3FF8">
        <w:t xml:space="preserve">dalším </w:t>
      </w:r>
      <w:commentRangeEnd w:id="106"/>
      <w:r w:rsidR="005A3FF8">
        <w:rPr>
          <w:rStyle w:val="Odkaznakoment"/>
        </w:rPr>
        <w:commentReference w:id="106"/>
      </w:r>
      <w:r w:rsidR="005A3FF8">
        <w:t xml:space="preserve">parametrem </w:t>
      </w:r>
      <w:proofErr w:type="spellStart"/>
      <w:r w:rsidR="005A3FF8">
        <w:t>uvozeným</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blokem kódu</w:t>
      </w:r>
      <w:r w:rsidR="004A3773">
        <w:rPr>
          <w:rStyle w:val="Znakapoznpodarou"/>
        </w:rPr>
        <w:footnoteReference w:id="14"/>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zprávu </w:t>
      </w:r>
      <w:proofErr w:type="spellStart"/>
      <w:r w:rsidR="001C5A05" w:rsidRPr="003F0784">
        <w:rPr>
          <w:rFonts w:ascii="Courier New" w:hAnsi="Courier New" w:cs="Courier New"/>
        </w:rPr>
        <w:t>textInput</w:t>
      </w:r>
      <w:proofErr w:type="spellEnd"/>
      <w:r w:rsidR="003F0784">
        <w:t xml:space="preserve">, popsanou níže. Zpráva </w:t>
      </w:r>
      <w:proofErr w:type="spellStart"/>
      <w:r w:rsidR="003F0784">
        <w:rPr>
          <w:rFonts w:ascii="Courier New" w:hAnsi="Courier New" w:cs="Courier New"/>
        </w:rPr>
        <w:t>form</w:t>
      </w:r>
      <w:proofErr w:type="spellEnd"/>
      <w:r w:rsidR="003F0784">
        <w:t xml:space="preserve"> vytvoří HTML formulář, přičemž v bloku, který přijímá jako parametr můžeme specifikovat další HTML prvky, hlavně bychom zde měli uvézt požadované formulářové pole a tlačítka. V našem případě využijeme textové pole, kterému je navázána proměnná, kterou reprezentuje. Tato proměnná musí mít ve stejné třídě</w:t>
      </w:r>
      <w:r w:rsidR="00395222">
        <w:t>, to je specifikováno druhým parametrem,</w:t>
      </w:r>
      <w:r w:rsidR="003F0784">
        <w:t xml:space="preserve"> své </w:t>
      </w:r>
      <w:proofErr w:type="spellStart"/>
      <w:r w:rsidR="003F0784">
        <w:t>get</w:t>
      </w:r>
      <w:proofErr w:type="spellEnd"/>
      <w:r w:rsidR="003F0784">
        <w:t>/set metody, které vidíme v kódu v pravém sloupci.</w:t>
      </w:r>
    </w:p>
    <w:p w:rsidR="00395222" w:rsidRDefault="00395222" w:rsidP="008D0E8A">
      <w:pPr>
        <w:pStyle w:val="Odstavecdal"/>
      </w:pPr>
    </w:p>
    <w:p w:rsidR="00395222" w:rsidRPr="003F0784" w:rsidRDefault="00395222" w:rsidP="008D0E8A">
      <w:pPr>
        <w:pStyle w:val="Odstavecdal"/>
      </w:pPr>
      <w:r>
        <w:lastRenderedPageBreak/>
        <w:t>** a tak nějak pokračovat dále. Není to zbytečně podrobné?</w:t>
      </w:r>
    </w:p>
    <w:p w:rsidR="005A3FF8" w:rsidRDefault="005A3FF8" w:rsidP="008D0E8A">
      <w:pPr>
        <w:pStyle w:val="Odstavecdal"/>
      </w:pPr>
    </w:p>
    <w:p w:rsidR="007A798E" w:rsidRDefault="000D790C" w:rsidP="008D0E8A">
      <w:pPr>
        <w:pStyle w:val="Odstavecdal"/>
      </w:pPr>
      <w:r>
        <w:t xml:space="preserve">** Napojení na </w:t>
      </w:r>
      <w:proofErr w:type="spellStart"/>
      <w:r>
        <w:t>PNtalkovský</w:t>
      </w:r>
      <w:proofErr w:type="spellEnd"/>
      <w:r>
        <w:t xml:space="preserve">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7A798E" w:rsidRDefault="007A798E" w:rsidP="008D0E8A">
      <w:r>
        <w:br w:type="page"/>
      </w:r>
    </w:p>
    <w:p w:rsidR="005360D1" w:rsidRDefault="005360D1" w:rsidP="008D0E8A">
      <w:pPr>
        <w:pStyle w:val="Nadpis1"/>
      </w:pPr>
      <w:bookmarkStart w:id="107" w:name="_Ref355886177"/>
      <w:bookmarkStart w:id="108" w:name="_Ref355886183"/>
      <w:bookmarkStart w:id="109" w:name="_Toc356475816"/>
      <w:r>
        <w:lastRenderedPageBreak/>
        <w:t>Testování/simulace</w:t>
      </w:r>
      <w:bookmarkEnd w:id="107"/>
      <w:bookmarkEnd w:id="108"/>
      <w:bookmarkEnd w:id="109"/>
    </w:p>
    <w:p w:rsidR="005360D1" w:rsidRDefault="005360D1" w:rsidP="008D0E8A">
      <w:pPr>
        <w:pStyle w:val="Nadpis2"/>
      </w:pPr>
      <w:bookmarkStart w:id="110" w:name="_Toc356475817"/>
      <w:r>
        <w:t>Návrh testů</w:t>
      </w:r>
      <w:bookmarkEnd w:id="110"/>
    </w:p>
    <w:p w:rsidR="00BC7F66" w:rsidRPr="00BC7F66" w:rsidRDefault="005360D1" w:rsidP="00BC7F66">
      <w:pPr>
        <w:pStyle w:val="Nadpis2"/>
      </w:pPr>
      <w:bookmarkStart w:id="111" w:name="_Toc356475818"/>
      <w:r>
        <w:t>Výsledky testů</w:t>
      </w:r>
      <w:bookmarkEnd w:id="111"/>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2" w:name="_Toc356475819"/>
      <w:r w:rsidRPr="00A74C3A">
        <w:lastRenderedPageBreak/>
        <w:t>Závěr</w:t>
      </w:r>
      <w:bookmarkEnd w:id="67"/>
      <w:bookmarkEnd w:id="68"/>
      <w:bookmarkEnd w:id="69"/>
      <w:bookmarkEnd w:id="112"/>
    </w:p>
    <w:p w:rsidR="003326C2" w:rsidRPr="003326C2" w:rsidRDefault="003326C2" w:rsidP="008D0E8A">
      <w:pPr>
        <w:pStyle w:val="Odstavecprvn"/>
      </w:pPr>
      <w:commentRangeStart w:id="113"/>
      <w:r>
        <w:t xml:space="preserve">** </w:t>
      </w:r>
      <w:r w:rsidR="00F84BDF">
        <w:t xml:space="preserve">zatím </w:t>
      </w:r>
      <w:r>
        <w:t>stále stejný jako v SEP **</w:t>
      </w:r>
      <w:commentRangeEnd w:id="113"/>
      <w:r>
        <w:rPr>
          <w:rStyle w:val="Odkaznakoment"/>
        </w:rPr>
        <w:commentReference w:id="113"/>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4" w:displacedByCustomXml="prev"/>
        <w:bookmarkStart w:id="115" w:name="_Toc356475820" w:displacedByCustomXml="prev"/>
        <w:bookmarkStart w:id="116" w:name="_Toc343033302" w:displacedByCustomXml="prev"/>
        <w:p w:rsidR="001948C8" w:rsidRDefault="001948C8" w:rsidP="008D0E8A">
          <w:pPr>
            <w:pStyle w:val="Nadpis1"/>
            <w:numPr>
              <w:ilvl w:val="0"/>
              <w:numId w:val="0"/>
            </w:numPr>
            <w:ind w:left="1134"/>
          </w:pPr>
          <w:r>
            <w:t>Bibliografie</w:t>
          </w:r>
          <w:bookmarkEnd w:id="116"/>
          <w:commentRangeEnd w:id="114"/>
          <w:r w:rsidR="0097331B">
            <w:rPr>
              <w:rStyle w:val="Odkaznakoment"/>
              <w:rFonts w:cs="Times New Roman"/>
              <w:b w:val="0"/>
              <w:bCs w:val="0"/>
              <w:kern w:val="0"/>
            </w:rPr>
            <w:commentReference w:id="114"/>
          </w:r>
          <w:bookmarkEnd w:id="115"/>
        </w:p>
        <w:sdt>
          <w:sdtPr>
            <w:id w:val="111145805"/>
            <w:bibliography/>
          </w:sdtPr>
          <w:sdtContent>
            <w:p w:rsidR="00B84DF4" w:rsidRDefault="00A461D7"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A461D7" w:rsidP="00B84DF4">
              <w:r>
                <w:fldChar w:fldCharType="end"/>
              </w:r>
            </w:p>
          </w:sdtContent>
        </w:sdt>
      </w:sdtContent>
    </w:sdt>
    <w:p w:rsidR="002D444A" w:rsidRPr="002D444A" w:rsidRDefault="002D444A" w:rsidP="008D0E8A"/>
    <w:sectPr w:rsidR="002D444A" w:rsidRPr="002D444A" w:rsidSect="008D0E8A">
      <w:footerReference w:type="default" r:id="rId24"/>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2A19A4" w:rsidRDefault="002A19A4">
      <w:pPr>
        <w:pStyle w:val="Textkomente"/>
      </w:pPr>
      <w:r>
        <w:rPr>
          <w:rStyle w:val="Odkaznakoment"/>
        </w:rPr>
        <w:annotationRef/>
      </w:r>
      <w:r>
        <w:t>přepsat na aktuální a podepsat</w:t>
      </w:r>
    </w:p>
  </w:comment>
  <w:comment w:id="2" w:author="Matron" w:date="2013-05-11T20:45:00Z" w:initials="M">
    <w:p w:rsidR="002A19A4" w:rsidRDefault="002A19A4">
      <w:pPr>
        <w:pStyle w:val="Textkomente"/>
      </w:pPr>
      <w:r>
        <w:rPr>
          <w:rStyle w:val="Odkaznakoment"/>
        </w:rPr>
        <w:annotationRef/>
      </w:r>
      <w:r>
        <w:t>upravit. Děkovat rodině a přítelkyni?</w:t>
      </w:r>
    </w:p>
  </w:comment>
  <w:comment w:id="9" w:author="Matron" w:date="2013-04-18T23:58:00Z" w:initials="M">
    <w:p w:rsidR="002A19A4" w:rsidRDefault="002A19A4">
      <w:pPr>
        <w:pStyle w:val="Textkomente"/>
      </w:pPr>
      <w:r>
        <w:rPr>
          <w:rStyle w:val="Odkaznakoment"/>
        </w:rPr>
        <w:annotationRef/>
      </w:r>
      <w:r>
        <w:t>oprava: čárky a spojky</w:t>
      </w:r>
    </w:p>
  </w:comment>
  <w:comment w:id="10" w:author="Matron" w:date="2013-05-16T14:29:00Z" w:initials="M">
    <w:p w:rsidR="002A19A4" w:rsidRDefault="002A19A4">
      <w:pPr>
        <w:pStyle w:val="Textkomente"/>
      </w:pPr>
      <w:r>
        <w:t>Že prý moc podobné na obsah webu...</w:t>
      </w:r>
      <w:r>
        <w:rPr>
          <w:rStyle w:val="Odkaznakoment"/>
        </w:rPr>
        <w:annotationRef/>
      </w:r>
      <w:r>
        <w:t>Udělat odkazy</w:t>
      </w:r>
    </w:p>
  </w:comment>
  <w:comment w:id="37" w:author="Matron" w:date="2013-05-16T00:24:00Z" w:initials="M">
    <w:p w:rsidR="002A19A4" w:rsidRDefault="002A19A4">
      <w:pPr>
        <w:pStyle w:val="Textkomente"/>
      </w:pPr>
      <w:r>
        <w:rPr>
          <w:rStyle w:val="Odkaznakoment"/>
        </w:rPr>
        <w:annotationRef/>
      </w:r>
      <w:r>
        <w:t>moc kopíruje web, přepracovat vlastními slovy, asi i pozměnit strukturu</w:t>
      </w:r>
    </w:p>
  </w:comment>
  <w:comment w:id="44" w:author="Matron" w:date="2013-05-12T22:46:00Z" w:initials="M">
    <w:p w:rsidR="002A19A4" w:rsidRDefault="002A19A4" w:rsidP="00F15EA0">
      <w:pPr>
        <w:pStyle w:val="Textkomente"/>
      </w:pPr>
      <w:r>
        <w:rPr>
          <w:rStyle w:val="Odkaznakoment"/>
        </w:rPr>
        <w:annotationRef/>
      </w:r>
      <w:r>
        <w:t>Možná ještě více rozepsat</w:t>
      </w:r>
    </w:p>
  </w:comment>
  <w:comment w:id="47" w:author="Matron" w:date="2013-05-12T17:21:00Z" w:initials="M">
    <w:p w:rsidR="002A19A4" w:rsidRDefault="002A19A4">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8" w:author="Matron" w:date="2013-05-12T19:53:00Z" w:initials="M">
    <w:p w:rsidR="002A19A4" w:rsidRDefault="002A19A4">
      <w:pPr>
        <w:pStyle w:val="Textkomente"/>
      </w:pPr>
      <w:r>
        <w:rPr>
          <w:rStyle w:val="Odkaznakoment"/>
        </w:rPr>
        <w:annotationRef/>
      </w:r>
      <w:r>
        <w:t>přesunout někam ať zapadne</w:t>
      </w:r>
    </w:p>
  </w:comment>
  <w:comment w:id="53" w:author="Matron" w:date="2013-05-13T01:16:00Z" w:initials="M">
    <w:p w:rsidR="002A19A4" w:rsidRDefault="002A19A4">
      <w:pPr>
        <w:pStyle w:val="Textkomente"/>
      </w:pPr>
      <w:r>
        <w:rPr>
          <w:rStyle w:val="Odkaznakoment"/>
        </w:rPr>
        <w:annotationRef/>
      </w:r>
      <w:r>
        <w:t>zkontrolovat, jestli tam fakt jsou :D</w:t>
      </w:r>
    </w:p>
  </w:comment>
  <w:comment w:id="64" w:author="Matron" w:date="2013-05-12T22:30:00Z" w:initials="M">
    <w:p w:rsidR="002A19A4" w:rsidRDefault="002A19A4">
      <w:pPr>
        <w:pStyle w:val="Textkomente"/>
      </w:pPr>
      <w:r>
        <w:rPr>
          <w:rStyle w:val="Odkaznakoment"/>
        </w:rPr>
        <w:annotationRef/>
      </w:r>
      <w:r>
        <w:t>dodělat</w:t>
      </w:r>
    </w:p>
  </w:comment>
  <w:comment w:id="71" w:author="Matron" w:date="2013-05-09T15:04:00Z" w:initials="M">
    <w:p w:rsidR="002A19A4" w:rsidRDefault="002A19A4">
      <w:pPr>
        <w:pStyle w:val="Textkomente"/>
      </w:pPr>
      <w:r>
        <w:rPr>
          <w:rStyle w:val="Odkaznakoment"/>
        </w:rPr>
        <w:annotationRef/>
      </w:r>
      <w:r>
        <w:t>Toto předělat podle toho jak to nakonec vlastně bude :D</w:t>
      </w:r>
    </w:p>
  </w:comment>
  <w:comment w:id="77" w:author="Matron" w:date="2013-05-16T00:39:00Z" w:initials="M">
    <w:p w:rsidR="002A19A4" w:rsidRDefault="002A19A4">
      <w:pPr>
        <w:pStyle w:val="Textkomente"/>
      </w:pPr>
      <w:r>
        <w:rPr>
          <w:rStyle w:val="Odkaznakoment"/>
        </w:rPr>
        <w:annotationRef/>
      </w:r>
      <w:r>
        <w:t>možná pryč s tím i tím testem.</w:t>
      </w:r>
    </w:p>
  </w:comment>
  <w:comment w:id="78" w:author="Matron" w:date="2013-05-16T00:56:00Z" w:initials="M">
    <w:p w:rsidR="002A19A4" w:rsidRDefault="002A19A4">
      <w:pPr>
        <w:pStyle w:val="Textkomente"/>
      </w:pPr>
      <w:r>
        <w:rPr>
          <w:rStyle w:val="Odkaznakoment"/>
        </w:rPr>
        <w:annotationRef/>
      </w:r>
      <w:r>
        <w:t>někde odkaz na tu kapitolu</w:t>
      </w:r>
    </w:p>
  </w:comment>
  <w:comment w:id="79" w:author="Matron" w:date="2013-05-15T20:23:00Z" w:initials="M">
    <w:p w:rsidR="002A19A4" w:rsidRDefault="002A19A4">
      <w:pPr>
        <w:pStyle w:val="Textkomente"/>
      </w:pPr>
      <w:r>
        <w:rPr>
          <w:rStyle w:val="Odkaznakoment"/>
        </w:rPr>
        <w:annotationRef/>
      </w:r>
      <w:r>
        <w:t>zkontrolovat, případně upravit čísla kapitol</w:t>
      </w:r>
    </w:p>
  </w:comment>
  <w:comment w:id="80" w:author="Matron" w:date="2013-05-16T00:58:00Z" w:initials="M">
    <w:p w:rsidR="002A19A4" w:rsidRDefault="002A19A4" w:rsidP="003D3177">
      <w:pPr>
        <w:pStyle w:val="Textkomente"/>
      </w:pPr>
      <w:r>
        <w:rPr>
          <w:rStyle w:val="Odkaznakoment"/>
        </w:rPr>
        <w:annotationRef/>
      </w:r>
      <w:r>
        <w:t>Možná ještě více rozepsat</w:t>
      </w:r>
    </w:p>
  </w:comment>
  <w:comment w:id="86" w:author="Matron" w:date="2013-05-13T03:28:00Z" w:initials="M">
    <w:p w:rsidR="002A19A4" w:rsidRDefault="002A19A4" w:rsidP="00D93024">
      <w:pPr>
        <w:pStyle w:val="Odstavecdal"/>
      </w:pPr>
      <w:r>
        <w:rPr>
          <w:rStyle w:val="Odkaznakoment"/>
        </w:rPr>
        <w:annotationRef/>
      </w:r>
      <w:r>
        <w:t xml:space="preserve">dle </w:t>
      </w:r>
      <w:proofErr w:type="spellStart"/>
      <w:r>
        <w:t>borca</w:t>
      </w:r>
      <w:proofErr w:type="spellEnd"/>
      <w:r>
        <w:t>? nebo svoje?</w:t>
      </w:r>
    </w:p>
  </w:comment>
  <w:comment w:id="96" w:author="Matron" w:date="2013-05-10T01:40:00Z" w:initials="M">
    <w:p w:rsidR="002A19A4" w:rsidRDefault="002A19A4"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7" w:author="Matron" w:date="2013-05-16T04:41:00Z" w:initials="M">
    <w:p w:rsidR="002A19A4" w:rsidRDefault="002A19A4">
      <w:pPr>
        <w:pStyle w:val="Textkomente"/>
      </w:pPr>
      <w:r>
        <w:rPr>
          <w:rStyle w:val="Odkaznakoment"/>
        </w:rPr>
        <w:annotationRef/>
      </w:r>
      <w:r>
        <w:t xml:space="preserve">Napsat že je </w:t>
      </w:r>
      <w:proofErr w:type="spellStart"/>
      <w:r>
        <w:t>singleto</w:t>
      </w:r>
      <w:proofErr w:type="spellEnd"/>
      <w:r>
        <w:t>? Podle diagramu --</w:t>
      </w:r>
    </w:p>
  </w:comment>
  <w:comment w:id="99" w:author="Matron" w:date="2013-05-16T01:00:00Z" w:initials="M">
    <w:p w:rsidR="002A19A4" w:rsidRDefault="002A19A4" w:rsidP="00791E5B">
      <w:pPr>
        <w:pStyle w:val="Textkomente"/>
      </w:pPr>
      <w:r>
        <w:rPr>
          <w:rStyle w:val="Odkaznakoment"/>
        </w:rPr>
        <w:annotationRef/>
      </w:r>
      <w:r>
        <w:t>doplnit pozn. pod čarou</w:t>
      </w:r>
    </w:p>
  </w:comment>
  <w:comment w:id="106" w:author="Matron" w:date="2013-05-16T11:40:00Z" w:initials="M">
    <w:p w:rsidR="002A19A4" w:rsidRDefault="002A19A4">
      <w:pPr>
        <w:pStyle w:val="Textkomente"/>
      </w:pPr>
      <w:r>
        <w:rPr>
          <w:rStyle w:val="Odkaznakoment"/>
        </w:rPr>
        <w:annotationRef/>
      </w:r>
      <w:r>
        <w:t xml:space="preserve">napsat něco o </w:t>
      </w:r>
      <w:proofErr w:type="spellStart"/>
      <w:r>
        <w:t>fluent</w:t>
      </w:r>
      <w:proofErr w:type="spellEnd"/>
      <w:r>
        <w:t xml:space="preserve"> příkazech?</w:t>
      </w:r>
    </w:p>
  </w:comment>
  <w:comment w:id="113" w:author="Matron" w:date="2013-05-12T23:21:00Z" w:initials="M">
    <w:p w:rsidR="002A19A4" w:rsidRDefault="002A19A4">
      <w:pPr>
        <w:pStyle w:val="Textkomente"/>
      </w:pPr>
      <w:r>
        <w:rPr>
          <w:rStyle w:val="Odkaznakoment"/>
        </w:rPr>
        <w:annotationRef/>
      </w:r>
      <w:r>
        <w:t>přepsat</w:t>
      </w:r>
    </w:p>
  </w:comment>
  <w:comment w:id="114" w:author="Matron" w:date="2013-05-11T20:46:00Z" w:initials="M">
    <w:p w:rsidR="002A19A4" w:rsidRDefault="002A19A4">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0E36" w:rsidRDefault="00B40E36">
      <w:r>
        <w:separator/>
      </w:r>
    </w:p>
  </w:endnote>
  <w:endnote w:type="continuationSeparator" w:id="0">
    <w:p w:rsidR="00B40E36" w:rsidRDefault="00B40E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2A19A4" w:rsidRDefault="002A19A4"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9A4" w:rsidRDefault="002A19A4"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A3593B">
      <w:rPr>
        <w:rStyle w:val="slostrnky"/>
        <w:noProof/>
      </w:rPr>
      <w:t>8</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0E36" w:rsidRDefault="00B40E36">
      <w:r>
        <w:separator/>
      </w:r>
    </w:p>
  </w:footnote>
  <w:footnote w:type="continuationSeparator" w:id="0">
    <w:p w:rsidR="00B40E36" w:rsidRDefault="00B40E36">
      <w:r>
        <w:continuationSeparator/>
      </w:r>
    </w:p>
  </w:footnote>
  <w:footnote w:id="1">
    <w:p w:rsidR="002A19A4" w:rsidRDefault="002A19A4">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2A19A4" w:rsidRDefault="002A19A4">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2A19A4" w:rsidRDefault="002A19A4"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2A19A4" w:rsidRDefault="002A19A4" w:rsidP="006D7F81">
      <w:pPr>
        <w:pStyle w:val="Textpoznpodarou"/>
      </w:pPr>
      <w:r>
        <w:t xml:space="preserve">provádějící získání, respektive nastavení, určitého atributu objektu, který často bývá privátní. Tyto dvě metody </w:t>
      </w:r>
    </w:p>
    <w:p w:rsidR="002A19A4" w:rsidRDefault="002A19A4" w:rsidP="006D7F81">
      <w:pPr>
        <w:pStyle w:val="Textpoznpodarou"/>
      </w:pPr>
      <w:r>
        <w:t>podporují myšlenku zapouzdření objektu.</w:t>
      </w:r>
    </w:p>
  </w:footnote>
  <w:footnote w:id="4">
    <w:p w:rsidR="002A19A4" w:rsidRPr="008E0801" w:rsidRDefault="002A19A4"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2A19A4" w:rsidRDefault="002A19A4">
      <w:pPr>
        <w:pStyle w:val="Textpoznpodarou"/>
      </w:pPr>
    </w:p>
  </w:footnote>
  <w:footnote w:id="5">
    <w:p w:rsidR="002A19A4" w:rsidRPr="00604750" w:rsidRDefault="002A19A4">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2A19A4" w:rsidRPr="002E1976" w:rsidRDefault="002A19A4">
      <w:pPr>
        <w:pStyle w:val="Textpoznpodarou"/>
      </w:pPr>
      <w:r>
        <w:t xml:space="preserve">Pozn.: Například jazyk C++ také využívá bloky a jeho hranice jsou určeny otevírací, respektive uzavírací, složenou závorkou - </w:t>
      </w:r>
      <w:r>
        <w:rPr>
          <w:lang w:val="en-US"/>
        </w:rPr>
        <w:t>{ ... }.</w:t>
      </w:r>
    </w:p>
  </w:footnote>
  <w:footnote w:id="6">
    <w:p w:rsidR="002A19A4" w:rsidRPr="00585B70" w:rsidRDefault="002A19A4">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2A19A4" w:rsidRDefault="002A19A4">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2A19A4" w:rsidRDefault="002A19A4">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2A19A4" w:rsidRPr="002F7F7E" w:rsidRDefault="002A19A4"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2A19A4" w:rsidRPr="00E74E46" w:rsidRDefault="002A19A4"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2A19A4" w:rsidRDefault="002A19A4">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2A19A4" w:rsidRPr="00146F53" w:rsidRDefault="002A19A4">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3">
    <w:p w:rsidR="002A19A4" w:rsidRPr="00395222" w:rsidRDefault="002A19A4">
      <w:pPr>
        <w:pStyle w:val="Textpoznpodarou"/>
      </w:pPr>
      <w:r>
        <w:rPr>
          <w:rStyle w:val="Znakapoznpodarou"/>
        </w:rPr>
        <w:footnoteRef/>
      </w:r>
      <w:r>
        <w:t xml:space="preserve"> Ve skutečnosti to není tak přímočaré. Parametr </w:t>
      </w:r>
      <w:proofErr w:type="spellStart"/>
      <w:r w:rsidRPr="00395222">
        <w:rPr>
          <w:rFonts w:ascii="Courier New" w:hAnsi="Courier New" w:cs="Courier New"/>
          <w:i/>
        </w:rPr>
        <w:t>html</w:t>
      </w:r>
      <w:proofErr w:type="spellEnd"/>
      <w:r>
        <w:t xml:space="preserve"> reprezentuje </w:t>
      </w:r>
      <w:proofErr w:type="spellStart"/>
      <w:r w:rsidRPr="00395222">
        <w:rPr>
          <w:i/>
        </w:rPr>
        <w:t>Canvas</w:t>
      </w:r>
      <w:proofErr w:type="spellEnd"/>
      <w:r>
        <w:t xml:space="preserve"> objekt, který na základě zasílaných zpráv vytváří odpovídající komponenty, které dohromady tvoří obsah stránky.</w:t>
      </w:r>
    </w:p>
  </w:footnote>
  <w:footnote w:id="14">
    <w:p w:rsidR="002A19A4" w:rsidRPr="005B2E79" w:rsidRDefault="002A19A4" w:rsidP="008D0E8A">
      <w:pPr>
        <w:pStyle w:val="Textpoznpodarou"/>
      </w:pPr>
      <w:r>
        <w:rPr>
          <w:rStyle w:val="Znakapoznpodarou"/>
        </w:rPr>
        <w:footnoteRef/>
      </w:r>
      <w:r>
        <w:t xml:space="preserve"> Ve </w:t>
      </w:r>
      <w:proofErr w:type="spellStart"/>
      <w:r>
        <w:t>Smalltalku</w:t>
      </w:r>
      <w:proofErr w:type="spellEnd"/>
      <w:r>
        <w:t xml:space="preserve"> je blok kódu objekt zvaný </w:t>
      </w:r>
      <w:proofErr w:type="spellStart"/>
      <w:r>
        <w:rPr>
          <w:i/>
        </w:rPr>
        <w:t>Block</w:t>
      </w:r>
      <w:proofErr w:type="spellEnd"/>
      <w:r>
        <w:t>. Blok může obsahovat sekvenci příkazů, nebo další bloky.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B64"/>
    <w:rsid w:val="00046876"/>
    <w:rsid w:val="00046C2B"/>
    <w:rsid w:val="000661B9"/>
    <w:rsid w:val="00070400"/>
    <w:rsid w:val="00073170"/>
    <w:rsid w:val="00073C14"/>
    <w:rsid w:val="00076E1D"/>
    <w:rsid w:val="0007726E"/>
    <w:rsid w:val="00081CEA"/>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C7F65"/>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33CB"/>
    <w:rsid w:val="001942F5"/>
    <w:rsid w:val="001948C8"/>
    <w:rsid w:val="001A6348"/>
    <w:rsid w:val="001A64EC"/>
    <w:rsid w:val="001A7E2B"/>
    <w:rsid w:val="001B0150"/>
    <w:rsid w:val="001B4D21"/>
    <w:rsid w:val="001C59BE"/>
    <w:rsid w:val="001C5A05"/>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35CCB"/>
    <w:rsid w:val="00245CC0"/>
    <w:rsid w:val="00253007"/>
    <w:rsid w:val="00256E2D"/>
    <w:rsid w:val="00257A92"/>
    <w:rsid w:val="00257AAC"/>
    <w:rsid w:val="002614EF"/>
    <w:rsid w:val="00263F6C"/>
    <w:rsid w:val="00266857"/>
    <w:rsid w:val="002733CF"/>
    <w:rsid w:val="00275008"/>
    <w:rsid w:val="002757FF"/>
    <w:rsid w:val="002820E9"/>
    <w:rsid w:val="002831DD"/>
    <w:rsid w:val="00283A13"/>
    <w:rsid w:val="00285818"/>
    <w:rsid w:val="00287726"/>
    <w:rsid w:val="002975FF"/>
    <w:rsid w:val="00297F69"/>
    <w:rsid w:val="002A19A4"/>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4FE8"/>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77B32"/>
    <w:rsid w:val="003802D6"/>
    <w:rsid w:val="003813F7"/>
    <w:rsid w:val="00383EC2"/>
    <w:rsid w:val="00384484"/>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25F2A"/>
    <w:rsid w:val="00430CE8"/>
    <w:rsid w:val="00435B01"/>
    <w:rsid w:val="00435B0D"/>
    <w:rsid w:val="0044248F"/>
    <w:rsid w:val="00443FF5"/>
    <w:rsid w:val="004546B7"/>
    <w:rsid w:val="0045692D"/>
    <w:rsid w:val="00462077"/>
    <w:rsid w:val="004630BD"/>
    <w:rsid w:val="0046591E"/>
    <w:rsid w:val="00466775"/>
    <w:rsid w:val="00466DCF"/>
    <w:rsid w:val="00467A31"/>
    <w:rsid w:val="00474581"/>
    <w:rsid w:val="00474766"/>
    <w:rsid w:val="00481F02"/>
    <w:rsid w:val="004837CD"/>
    <w:rsid w:val="004863CD"/>
    <w:rsid w:val="00490051"/>
    <w:rsid w:val="004905D0"/>
    <w:rsid w:val="00492047"/>
    <w:rsid w:val="004933B9"/>
    <w:rsid w:val="00493C17"/>
    <w:rsid w:val="00493D97"/>
    <w:rsid w:val="00494BDE"/>
    <w:rsid w:val="0049544D"/>
    <w:rsid w:val="00495DA1"/>
    <w:rsid w:val="004A1210"/>
    <w:rsid w:val="004A1970"/>
    <w:rsid w:val="004A3773"/>
    <w:rsid w:val="004B2C2C"/>
    <w:rsid w:val="004B3DDA"/>
    <w:rsid w:val="004B455A"/>
    <w:rsid w:val="004B5FB8"/>
    <w:rsid w:val="004C191A"/>
    <w:rsid w:val="004C356A"/>
    <w:rsid w:val="004C4293"/>
    <w:rsid w:val="004C50BC"/>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1113"/>
    <w:rsid w:val="005360D1"/>
    <w:rsid w:val="00537DE6"/>
    <w:rsid w:val="0054185F"/>
    <w:rsid w:val="0054346B"/>
    <w:rsid w:val="0054363D"/>
    <w:rsid w:val="00550D82"/>
    <w:rsid w:val="005522C8"/>
    <w:rsid w:val="00554353"/>
    <w:rsid w:val="00555A02"/>
    <w:rsid w:val="0055780D"/>
    <w:rsid w:val="00557AFD"/>
    <w:rsid w:val="00564686"/>
    <w:rsid w:val="00566F57"/>
    <w:rsid w:val="00567ADE"/>
    <w:rsid w:val="0057294C"/>
    <w:rsid w:val="00572B50"/>
    <w:rsid w:val="0057445B"/>
    <w:rsid w:val="00576818"/>
    <w:rsid w:val="00581071"/>
    <w:rsid w:val="00585B70"/>
    <w:rsid w:val="005861E6"/>
    <w:rsid w:val="00586220"/>
    <w:rsid w:val="005A06BE"/>
    <w:rsid w:val="005A3FF8"/>
    <w:rsid w:val="005A544B"/>
    <w:rsid w:val="005A72AE"/>
    <w:rsid w:val="005B2444"/>
    <w:rsid w:val="005B2C3A"/>
    <w:rsid w:val="005B2E79"/>
    <w:rsid w:val="005B3529"/>
    <w:rsid w:val="005B564E"/>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153D"/>
    <w:rsid w:val="006B3D92"/>
    <w:rsid w:val="006B424A"/>
    <w:rsid w:val="006B5477"/>
    <w:rsid w:val="006B7A8B"/>
    <w:rsid w:val="006C4FD2"/>
    <w:rsid w:val="006C601F"/>
    <w:rsid w:val="006D615F"/>
    <w:rsid w:val="006D7F81"/>
    <w:rsid w:val="006E1722"/>
    <w:rsid w:val="006F0A49"/>
    <w:rsid w:val="006F0F63"/>
    <w:rsid w:val="006F3B00"/>
    <w:rsid w:val="006F4395"/>
    <w:rsid w:val="006F4747"/>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2E74"/>
    <w:rsid w:val="00763846"/>
    <w:rsid w:val="00772A6C"/>
    <w:rsid w:val="007747B6"/>
    <w:rsid w:val="00774DB2"/>
    <w:rsid w:val="007766B5"/>
    <w:rsid w:val="0078451B"/>
    <w:rsid w:val="00784EC0"/>
    <w:rsid w:val="00785701"/>
    <w:rsid w:val="00791E5B"/>
    <w:rsid w:val="00794CA9"/>
    <w:rsid w:val="007A1548"/>
    <w:rsid w:val="007A2D62"/>
    <w:rsid w:val="007A3263"/>
    <w:rsid w:val="007A4139"/>
    <w:rsid w:val="007A4D36"/>
    <w:rsid w:val="007A798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A7976"/>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0554"/>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1B22"/>
    <w:rsid w:val="0098548D"/>
    <w:rsid w:val="00992CA0"/>
    <w:rsid w:val="009967FF"/>
    <w:rsid w:val="009A1B3C"/>
    <w:rsid w:val="009A23BC"/>
    <w:rsid w:val="009B2FB0"/>
    <w:rsid w:val="009B5BB0"/>
    <w:rsid w:val="009C2FEC"/>
    <w:rsid w:val="009C6C6D"/>
    <w:rsid w:val="009E35C6"/>
    <w:rsid w:val="009E372C"/>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41AA"/>
    <w:rsid w:val="00A263E0"/>
    <w:rsid w:val="00A2732D"/>
    <w:rsid w:val="00A27CF2"/>
    <w:rsid w:val="00A30B9B"/>
    <w:rsid w:val="00A31D04"/>
    <w:rsid w:val="00A3593B"/>
    <w:rsid w:val="00A36394"/>
    <w:rsid w:val="00A37006"/>
    <w:rsid w:val="00A422F9"/>
    <w:rsid w:val="00A43092"/>
    <w:rsid w:val="00A45AD4"/>
    <w:rsid w:val="00A461D7"/>
    <w:rsid w:val="00A47CD4"/>
    <w:rsid w:val="00A5098F"/>
    <w:rsid w:val="00A52A9D"/>
    <w:rsid w:val="00A54E3F"/>
    <w:rsid w:val="00A56AD5"/>
    <w:rsid w:val="00A57591"/>
    <w:rsid w:val="00A654C1"/>
    <w:rsid w:val="00A733E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11D7"/>
    <w:rsid w:val="00B2263B"/>
    <w:rsid w:val="00B26B2C"/>
    <w:rsid w:val="00B27E9A"/>
    <w:rsid w:val="00B30C43"/>
    <w:rsid w:val="00B31A5A"/>
    <w:rsid w:val="00B31EFF"/>
    <w:rsid w:val="00B40E36"/>
    <w:rsid w:val="00B43635"/>
    <w:rsid w:val="00B51437"/>
    <w:rsid w:val="00B55FC6"/>
    <w:rsid w:val="00B620DA"/>
    <w:rsid w:val="00B67F01"/>
    <w:rsid w:val="00B84DF4"/>
    <w:rsid w:val="00B85268"/>
    <w:rsid w:val="00B90668"/>
    <w:rsid w:val="00B94412"/>
    <w:rsid w:val="00B9672E"/>
    <w:rsid w:val="00BA2E1A"/>
    <w:rsid w:val="00BA5271"/>
    <w:rsid w:val="00BA57CD"/>
    <w:rsid w:val="00BA5C2D"/>
    <w:rsid w:val="00BB4332"/>
    <w:rsid w:val="00BB5EEC"/>
    <w:rsid w:val="00BC03B7"/>
    <w:rsid w:val="00BC320C"/>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E80"/>
    <w:rsid w:val="00C25B28"/>
    <w:rsid w:val="00C26566"/>
    <w:rsid w:val="00C3277E"/>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73C1"/>
    <w:rsid w:val="00C81708"/>
    <w:rsid w:val="00C81A10"/>
    <w:rsid w:val="00C826E3"/>
    <w:rsid w:val="00C833CD"/>
    <w:rsid w:val="00C8363B"/>
    <w:rsid w:val="00C86EBB"/>
    <w:rsid w:val="00C91F5E"/>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40277"/>
    <w:rsid w:val="00D446E3"/>
    <w:rsid w:val="00D4508C"/>
    <w:rsid w:val="00D45122"/>
    <w:rsid w:val="00D47766"/>
    <w:rsid w:val="00D50667"/>
    <w:rsid w:val="00D507E4"/>
    <w:rsid w:val="00D51929"/>
    <w:rsid w:val="00D5270C"/>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2A81"/>
    <w:rsid w:val="00D836E9"/>
    <w:rsid w:val="00D84AF7"/>
    <w:rsid w:val="00D90C8E"/>
    <w:rsid w:val="00D90FD4"/>
    <w:rsid w:val="00D92BE2"/>
    <w:rsid w:val="00D93024"/>
    <w:rsid w:val="00D930EF"/>
    <w:rsid w:val="00D9440E"/>
    <w:rsid w:val="00D96BB6"/>
    <w:rsid w:val="00DA0D6D"/>
    <w:rsid w:val="00DA1642"/>
    <w:rsid w:val="00DA2A06"/>
    <w:rsid w:val="00DA3317"/>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3460"/>
    <w:rsid w:val="00E24532"/>
    <w:rsid w:val="00E24CB3"/>
    <w:rsid w:val="00E25399"/>
    <w:rsid w:val="00E2691B"/>
    <w:rsid w:val="00E32E69"/>
    <w:rsid w:val="00E36473"/>
    <w:rsid w:val="00E37A28"/>
    <w:rsid w:val="00E40A8D"/>
    <w:rsid w:val="00E45481"/>
    <w:rsid w:val="00E51ABF"/>
    <w:rsid w:val="00E60A6F"/>
    <w:rsid w:val="00E62F9F"/>
    <w:rsid w:val="00E67908"/>
    <w:rsid w:val="00E73417"/>
    <w:rsid w:val="00E74E46"/>
    <w:rsid w:val="00E75C77"/>
    <w:rsid w:val="00E80108"/>
    <w:rsid w:val="00E81439"/>
    <w:rsid w:val="00E8571D"/>
    <w:rsid w:val="00E86114"/>
    <w:rsid w:val="00EA43F1"/>
    <w:rsid w:val="00EA6884"/>
    <w:rsid w:val="00EB273A"/>
    <w:rsid w:val="00EB4D44"/>
    <w:rsid w:val="00EB5D91"/>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F53"/>
    <w:rsid w:val="00F63643"/>
    <w:rsid w:val="00F67B52"/>
    <w:rsid w:val="00F70251"/>
    <w:rsid w:val="00F70563"/>
    <w:rsid w:val="00F707D1"/>
    <w:rsid w:val="00F70B4F"/>
    <w:rsid w:val="00F70D8F"/>
    <w:rsid w:val="00F76AC7"/>
    <w:rsid w:val="00F808F3"/>
    <w:rsid w:val="00F84BDF"/>
    <w:rsid w:val="00F86EE2"/>
    <w:rsid w:val="00F903C5"/>
    <w:rsid w:val="00F91037"/>
    <w:rsid w:val="00F94EFB"/>
    <w:rsid w:val="00F95298"/>
    <w:rsid w:val="00F970D3"/>
    <w:rsid w:val="00FA69C5"/>
    <w:rsid w:val="00FB0FF2"/>
    <w:rsid w:val="00FB2FDD"/>
    <w:rsid w:val="00FB3FAB"/>
    <w:rsid w:val="00FB4AE4"/>
    <w:rsid w:val="00FB59A9"/>
    <w:rsid w:val="00FB7B52"/>
    <w:rsid w:val="00FB7E8F"/>
    <w:rsid w:val="00FC0EE7"/>
    <w:rsid w:val="00FC13B9"/>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v:stroke startarrow="block" endarrow="block"/>
      <o:colormenu v:ext="edit" fillcolor="none [2412]" strokecolor="none" shadowcolor="none [2092]"/>
    </o:shapedefaults>
    <o:shapelayout v:ext="edit">
      <o:idmap v:ext="edit" data="1"/>
      <o:rules v:ext="edit">
        <o:r id="V:Rule2" type="connector" idref="#_x0000_s1152"/>
      </o:rules>
      <o:regrouptable v:ext="edit">
        <o:entry new="1" old="0"/>
        <o:entry new="2" old="1"/>
        <o:entry new="3" old="0"/>
        <o:entry new="4" old="0"/>
        <o:entry new="5" old="0"/>
        <o:entry new="6" old="0"/>
        <o:entry new="7" old="0"/>
        <o:entry new="8" old="0"/>
        <o:entry new="9" old="0"/>
        <o:entry new="10" old="0"/>
        <o:entry new="11" old="0"/>
        <o:entry new="1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6062A142-E7F5-419C-ABB6-40077D5A6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1</TotalTime>
  <Pages>43</Pages>
  <Words>12776</Words>
  <Characters>75380</Characters>
  <Application>Microsoft Office Word</Application>
  <DocSecurity>0</DocSecurity>
  <Lines>628</Lines>
  <Paragraphs>175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87981</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cp:revision>
  <cp:lastPrinted>2013-05-16T10:38:00Z</cp:lastPrinted>
  <dcterms:created xsi:type="dcterms:W3CDTF">2013-05-16T20:09:00Z</dcterms:created>
  <dcterms:modified xsi:type="dcterms:W3CDTF">2013-05-16T20:09:00Z</dcterms:modified>
</cp:coreProperties>
</file>